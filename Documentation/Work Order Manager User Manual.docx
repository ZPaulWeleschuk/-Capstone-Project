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75894" w14:textId="77777777" w:rsidR="009D0C64" w:rsidRPr="008B5277" w:rsidRDefault="009D0C64" w:rsidP="009D0C64">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37ECE17" wp14:editId="0212F52A">
            <wp:extent cx="3657600" cy="21539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57600" cy="2153920"/>
                    </a:xfrm>
                    <a:prstGeom prst="rect">
                      <a:avLst/>
                    </a:prstGeom>
                    <a:noFill/>
                    <a:ln w="254000" cap="rnd">
                      <a:noFill/>
                    </a:ln>
                    <a:effectLst/>
                  </pic:spPr>
                </pic:pic>
              </a:graphicData>
            </a:graphic>
          </wp:inline>
        </w:drawing>
      </w:r>
    </w:p>
    <w:bookmarkEnd w:id="0"/>
    <w:bookmarkEnd w:id="1"/>
    <w:bookmarkEnd w:id="2"/>
    <w:bookmarkEnd w:id="3"/>
    <w:bookmarkEnd w:id="4"/>
    <w:p w14:paraId="055DD007" w14:textId="340B1C0C" w:rsidR="009D0C64" w:rsidRPr="00C410C2" w:rsidRDefault="00C410C2" w:rsidP="009D0C64">
      <w:pPr>
        <w:pStyle w:val="Title"/>
        <w:rPr>
          <w:color w:val="007DEB" w:themeColor="background2" w:themeShade="80"/>
        </w:rPr>
      </w:pPr>
      <w:r w:rsidRPr="00C410C2">
        <w:rPr>
          <w:color w:val="007DEB" w:themeColor="background2" w:themeShade="80"/>
        </w:rPr>
        <w:t>User Manual</w:t>
      </w:r>
    </w:p>
    <w:p w14:paraId="7B026119" w14:textId="3DAE9AFC" w:rsidR="009D0C64" w:rsidRPr="00D5413C" w:rsidRDefault="009D0C64" w:rsidP="009D0C64">
      <w:pPr>
        <w:pStyle w:val="Subtitle"/>
      </w:pPr>
    </w:p>
    <w:p w14:paraId="2ACB08E3" w14:textId="77777777" w:rsidR="002247A4" w:rsidRPr="002247A4" w:rsidRDefault="002247A4" w:rsidP="002247A4">
      <w:pPr>
        <w:spacing w:line="276" w:lineRule="auto"/>
        <w:jc w:val="center"/>
        <w:rPr>
          <w:rFonts w:cstheme="minorHAnsi"/>
          <w:b/>
          <w:color w:val="007DEB" w:themeColor="background2" w:themeShade="80"/>
          <w:sz w:val="28"/>
          <w:szCs w:val="28"/>
        </w:rPr>
      </w:pPr>
      <w:r w:rsidRPr="002247A4">
        <w:rPr>
          <w:rFonts w:cstheme="minorHAnsi"/>
          <w:b/>
          <w:color w:val="007DEB" w:themeColor="background2" w:themeShade="80"/>
          <w:sz w:val="28"/>
          <w:szCs w:val="28"/>
        </w:rPr>
        <w:t>Instructor</w:t>
      </w:r>
    </w:p>
    <w:p w14:paraId="5B515B58" w14:textId="29DEC6FF" w:rsidR="000575D3" w:rsidRDefault="002247A4" w:rsidP="002247A4">
      <w:pPr>
        <w:pStyle w:val="ContactInfo"/>
        <w:rPr>
          <w:rFonts w:cstheme="minorHAnsi"/>
        </w:rPr>
      </w:pPr>
      <w:r>
        <w:rPr>
          <w:rFonts w:cstheme="minorHAnsi"/>
        </w:rPr>
        <w:t>Achala Vinakota</w:t>
      </w:r>
    </w:p>
    <w:p w14:paraId="6284EA65" w14:textId="77777777" w:rsidR="002247A4" w:rsidRDefault="002247A4" w:rsidP="002247A4">
      <w:pPr>
        <w:pStyle w:val="ContactInfo"/>
      </w:pPr>
    </w:p>
    <w:p w14:paraId="67CE5D30" w14:textId="77777777" w:rsidR="002247A4" w:rsidRPr="00641D79" w:rsidRDefault="002247A4" w:rsidP="002247A4">
      <w:pPr>
        <w:spacing w:line="276" w:lineRule="auto"/>
        <w:jc w:val="center"/>
        <w:rPr>
          <w:rFonts w:cstheme="minorHAnsi"/>
          <w:b/>
          <w:sz w:val="28"/>
          <w:szCs w:val="28"/>
        </w:rPr>
      </w:pPr>
      <w:r w:rsidRPr="002247A4">
        <w:rPr>
          <w:rFonts w:cstheme="minorHAnsi"/>
          <w:b/>
          <w:color w:val="007DEB" w:themeColor="background2" w:themeShade="80"/>
          <w:sz w:val="28"/>
          <w:szCs w:val="28"/>
        </w:rPr>
        <w:t>Project Team</w:t>
      </w:r>
    </w:p>
    <w:p w14:paraId="7616BFB3" w14:textId="38F8E4F0" w:rsidR="004F6C7A" w:rsidRDefault="004F6C7A" w:rsidP="002247A4">
      <w:pPr>
        <w:spacing w:line="240" w:lineRule="auto"/>
        <w:jc w:val="center"/>
        <w:rPr>
          <w:rFonts w:cstheme="minorHAnsi"/>
        </w:rPr>
      </w:pPr>
      <w:r>
        <w:rPr>
          <w:rFonts w:cstheme="minorHAnsi"/>
        </w:rPr>
        <w:t>Rylan Cook</w:t>
      </w:r>
    </w:p>
    <w:p w14:paraId="3FD6A67F" w14:textId="779DA6D9" w:rsidR="004F6C7A" w:rsidRDefault="004F6C7A" w:rsidP="002247A4">
      <w:pPr>
        <w:spacing w:line="240" w:lineRule="auto"/>
        <w:jc w:val="center"/>
        <w:rPr>
          <w:rFonts w:cstheme="minorHAnsi"/>
        </w:rPr>
      </w:pPr>
      <w:r>
        <w:rPr>
          <w:rFonts w:cstheme="minorHAnsi"/>
        </w:rPr>
        <w:t>Maria Laura Diaz Pena</w:t>
      </w:r>
    </w:p>
    <w:p w14:paraId="72D9E5E2" w14:textId="51A4F1A2" w:rsidR="002247A4" w:rsidRDefault="002247A4" w:rsidP="002247A4">
      <w:pPr>
        <w:spacing w:line="240" w:lineRule="auto"/>
        <w:jc w:val="center"/>
        <w:rPr>
          <w:rFonts w:cstheme="minorHAnsi"/>
        </w:rPr>
      </w:pPr>
      <w:r>
        <w:rPr>
          <w:rFonts w:cstheme="minorHAnsi"/>
        </w:rPr>
        <w:t>Trevor Erixon</w:t>
      </w:r>
    </w:p>
    <w:p w14:paraId="13E9F142" w14:textId="1728372E" w:rsidR="003C3AE0" w:rsidRDefault="003C3AE0" w:rsidP="002247A4">
      <w:pPr>
        <w:spacing w:line="240" w:lineRule="auto"/>
        <w:jc w:val="center"/>
        <w:rPr>
          <w:rFonts w:cstheme="minorHAnsi"/>
        </w:rPr>
      </w:pPr>
      <w:r>
        <w:rPr>
          <w:rFonts w:cstheme="minorHAnsi"/>
        </w:rPr>
        <w:t>Saeid Ghavamabadi</w:t>
      </w:r>
      <w:bookmarkStart w:id="5" w:name="_GoBack"/>
      <w:bookmarkEnd w:id="5"/>
    </w:p>
    <w:p w14:paraId="043D0F82" w14:textId="7A793662" w:rsidR="004F6C7A" w:rsidRDefault="002247A4" w:rsidP="002247A4">
      <w:pPr>
        <w:spacing w:line="240" w:lineRule="auto"/>
        <w:jc w:val="center"/>
        <w:rPr>
          <w:rFonts w:cstheme="minorHAnsi"/>
        </w:rPr>
      </w:pPr>
      <w:r>
        <w:rPr>
          <w:rFonts w:cstheme="minorHAnsi"/>
        </w:rPr>
        <w:t>Jaehan Kim</w:t>
      </w:r>
    </w:p>
    <w:p w14:paraId="5330D800" w14:textId="77777777" w:rsidR="002247A4" w:rsidRDefault="002247A4" w:rsidP="002247A4">
      <w:pPr>
        <w:spacing w:line="240" w:lineRule="auto"/>
        <w:jc w:val="center"/>
        <w:rPr>
          <w:rFonts w:cstheme="minorHAnsi"/>
        </w:rPr>
      </w:pPr>
      <w:r>
        <w:rPr>
          <w:rFonts w:cstheme="minorHAnsi"/>
        </w:rPr>
        <w:t>Zennon Weleschuk</w:t>
      </w:r>
    </w:p>
    <w:p w14:paraId="5C398ABA" w14:textId="53B3FB0A" w:rsidR="000575D3" w:rsidRDefault="000575D3" w:rsidP="009D0C64">
      <w:pPr>
        <w:pStyle w:val="ContactInfo"/>
      </w:pPr>
      <w:r>
        <w:t xml:space="preserve"> </w:t>
      </w:r>
    </w:p>
    <w:p w14:paraId="25540401" w14:textId="13B53FE4" w:rsidR="009D0C64" w:rsidRPr="00913A44" w:rsidRDefault="002247A4" w:rsidP="009D0C64">
      <w:pPr>
        <w:pStyle w:val="ContactInfo"/>
        <w:rPr>
          <w:b/>
        </w:rPr>
      </w:pPr>
      <w:r w:rsidRPr="00913A44">
        <w:rPr>
          <w:b/>
        </w:rPr>
        <w:t>August 16, 2021</w:t>
      </w:r>
      <w:r w:rsidR="009D0C64" w:rsidRPr="00913A44">
        <w:rPr>
          <w:b/>
        </w:rPr>
        <w:br w:type="page"/>
      </w:r>
    </w:p>
    <w:sdt>
      <w:sdtPr>
        <w:rPr>
          <w:rFonts w:asciiTheme="minorHAnsi" w:eastAsiaTheme="minorHAnsi" w:hAnsiTheme="minorHAnsi" w:cstheme="minorBidi"/>
          <w:color w:val="595959" w:themeColor="text1" w:themeTint="A6"/>
          <w:sz w:val="22"/>
          <w:szCs w:val="22"/>
        </w:rPr>
        <w:id w:val="-2036338777"/>
        <w:docPartObj>
          <w:docPartGallery w:val="Table of Contents"/>
          <w:docPartUnique/>
        </w:docPartObj>
      </w:sdtPr>
      <w:sdtEndPr>
        <w:rPr>
          <w:b/>
          <w:bCs/>
          <w:noProof/>
        </w:rPr>
      </w:sdtEndPr>
      <w:sdtContent>
        <w:p w14:paraId="232A6106" w14:textId="77777777" w:rsidR="009D0C64" w:rsidRPr="00783C10" w:rsidRDefault="009D0C64">
          <w:pPr>
            <w:pStyle w:val="TOCHeading"/>
            <w:rPr>
              <w:color w:val="007DEB" w:themeColor="background2" w:themeShade="80"/>
            </w:rPr>
          </w:pPr>
          <w:r w:rsidRPr="00783C10">
            <w:rPr>
              <w:color w:val="007DEB" w:themeColor="background2" w:themeShade="80"/>
            </w:rPr>
            <w:t>Contents</w:t>
          </w:r>
        </w:p>
        <w:p w14:paraId="02EB6266" w14:textId="1CA3745C" w:rsidR="00784440" w:rsidRDefault="009D0C64">
          <w:pPr>
            <w:pStyle w:val="TOC1"/>
            <w:tabs>
              <w:tab w:val="right" w:leader="dot" w:pos="8630"/>
            </w:tabs>
            <w:rPr>
              <w:rFonts w:eastAsiaTheme="minorEastAsia"/>
              <w:noProof/>
              <w:color w:val="auto"/>
            </w:rPr>
          </w:pPr>
          <w:r>
            <w:rPr>
              <w:b/>
              <w:bCs/>
              <w:noProof/>
            </w:rPr>
            <w:fldChar w:fldCharType="begin"/>
          </w:r>
          <w:r>
            <w:rPr>
              <w:b/>
              <w:bCs/>
              <w:noProof/>
            </w:rPr>
            <w:instrText xml:space="preserve"> TOC \o "1-3" \h \z \u </w:instrText>
          </w:r>
          <w:r>
            <w:rPr>
              <w:b/>
              <w:bCs/>
              <w:noProof/>
            </w:rPr>
            <w:fldChar w:fldCharType="separate"/>
          </w:r>
          <w:hyperlink w:anchor="_Toc78821123" w:history="1">
            <w:r w:rsidR="00784440" w:rsidRPr="00CC05AA">
              <w:rPr>
                <w:rStyle w:val="Hyperlink"/>
                <w:noProof/>
              </w:rPr>
              <w:t>Preface</w:t>
            </w:r>
            <w:r w:rsidR="00784440">
              <w:rPr>
                <w:noProof/>
                <w:webHidden/>
              </w:rPr>
              <w:tab/>
            </w:r>
            <w:r w:rsidR="00784440">
              <w:rPr>
                <w:noProof/>
                <w:webHidden/>
              </w:rPr>
              <w:fldChar w:fldCharType="begin"/>
            </w:r>
            <w:r w:rsidR="00784440">
              <w:rPr>
                <w:noProof/>
                <w:webHidden/>
              </w:rPr>
              <w:instrText xml:space="preserve"> PAGEREF _Toc78821123 \h </w:instrText>
            </w:r>
            <w:r w:rsidR="00784440">
              <w:rPr>
                <w:noProof/>
                <w:webHidden/>
              </w:rPr>
            </w:r>
            <w:r w:rsidR="00784440">
              <w:rPr>
                <w:noProof/>
                <w:webHidden/>
              </w:rPr>
              <w:fldChar w:fldCharType="separate"/>
            </w:r>
            <w:r w:rsidR="00784440">
              <w:rPr>
                <w:noProof/>
                <w:webHidden/>
              </w:rPr>
              <w:t>2</w:t>
            </w:r>
            <w:r w:rsidR="00784440">
              <w:rPr>
                <w:noProof/>
                <w:webHidden/>
              </w:rPr>
              <w:fldChar w:fldCharType="end"/>
            </w:r>
          </w:hyperlink>
        </w:p>
        <w:p w14:paraId="1B2A92DD" w14:textId="7CECDC37" w:rsidR="00784440" w:rsidRDefault="003C3AE0">
          <w:pPr>
            <w:pStyle w:val="TOC2"/>
            <w:tabs>
              <w:tab w:val="right" w:leader="dot" w:pos="8630"/>
            </w:tabs>
            <w:rPr>
              <w:rFonts w:eastAsiaTheme="minorEastAsia"/>
              <w:noProof/>
              <w:color w:val="auto"/>
            </w:rPr>
          </w:pPr>
          <w:hyperlink w:anchor="_Toc78821124" w:history="1">
            <w:r w:rsidR="00784440" w:rsidRPr="00CC05AA">
              <w:rPr>
                <w:rStyle w:val="Hyperlink"/>
                <w:noProof/>
              </w:rPr>
              <w:t>Purpose of Document</w:t>
            </w:r>
            <w:r w:rsidR="00784440">
              <w:rPr>
                <w:noProof/>
                <w:webHidden/>
              </w:rPr>
              <w:tab/>
            </w:r>
            <w:r w:rsidR="00784440">
              <w:rPr>
                <w:noProof/>
                <w:webHidden/>
              </w:rPr>
              <w:fldChar w:fldCharType="begin"/>
            </w:r>
            <w:r w:rsidR="00784440">
              <w:rPr>
                <w:noProof/>
                <w:webHidden/>
              </w:rPr>
              <w:instrText xml:space="preserve"> PAGEREF _Toc78821124 \h </w:instrText>
            </w:r>
            <w:r w:rsidR="00784440">
              <w:rPr>
                <w:noProof/>
                <w:webHidden/>
              </w:rPr>
            </w:r>
            <w:r w:rsidR="00784440">
              <w:rPr>
                <w:noProof/>
                <w:webHidden/>
              </w:rPr>
              <w:fldChar w:fldCharType="separate"/>
            </w:r>
            <w:r w:rsidR="00784440">
              <w:rPr>
                <w:noProof/>
                <w:webHidden/>
              </w:rPr>
              <w:t>2</w:t>
            </w:r>
            <w:r w:rsidR="00784440">
              <w:rPr>
                <w:noProof/>
                <w:webHidden/>
              </w:rPr>
              <w:fldChar w:fldCharType="end"/>
            </w:r>
          </w:hyperlink>
        </w:p>
        <w:p w14:paraId="4B50D76B" w14:textId="180C5035" w:rsidR="00784440" w:rsidRDefault="003C3AE0">
          <w:pPr>
            <w:pStyle w:val="TOC2"/>
            <w:tabs>
              <w:tab w:val="right" w:leader="dot" w:pos="8630"/>
            </w:tabs>
            <w:rPr>
              <w:rFonts w:eastAsiaTheme="minorEastAsia"/>
              <w:noProof/>
              <w:color w:val="auto"/>
            </w:rPr>
          </w:pPr>
          <w:hyperlink w:anchor="_Toc78821125" w:history="1">
            <w:r w:rsidR="00784440" w:rsidRPr="00CC05AA">
              <w:rPr>
                <w:rStyle w:val="Hyperlink"/>
                <w:noProof/>
              </w:rPr>
              <w:t>Documentation standards</w:t>
            </w:r>
            <w:r w:rsidR="00784440">
              <w:rPr>
                <w:noProof/>
                <w:webHidden/>
              </w:rPr>
              <w:tab/>
            </w:r>
            <w:r w:rsidR="00784440">
              <w:rPr>
                <w:noProof/>
                <w:webHidden/>
              </w:rPr>
              <w:fldChar w:fldCharType="begin"/>
            </w:r>
            <w:r w:rsidR="00784440">
              <w:rPr>
                <w:noProof/>
                <w:webHidden/>
              </w:rPr>
              <w:instrText xml:space="preserve"> PAGEREF _Toc78821125 \h </w:instrText>
            </w:r>
            <w:r w:rsidR="00784440">
              <w:rPr>
                <w:noProof/>
                <w:webHidden/>
              </w:rPr>
            </w:r>
            <w:r w:rsidR="00784440">
              <w:rPr>
                <w:noProof/>
                <w:webHidden/>
              </w:rPr>
              <w:fldChar w:fldCharType="separate"/>
            </w:r>
            <w:r w:rsidR="00784440">
              <w:rPr>
                <w:noProof/>
                <w:webHidden/>
              </w:rPr>
              <w:t>2</w:t>
            </w:r>
            <w:r w:rsidR="00784440">
              <w:rPr>
                <w:noProof/>
                <w:webHidden/>
              </w:rPr>
              <w:fldChar w:fldCharType="end"/>
            </w:r>
          </w:hyperlink>
        </w:p>
        <w:p w14:paraId="7764F803" w14:textId="07AAF535" w:rsidR="00784440" w:rsidRDefault="003C3AE0">
          <w:pPr>
            <w:pStyle w:val="TOC1"/>
            <w:tabs>
              <w:tab w:val="right" w:leader="dot" w:pos="8630"/>
            </w:tabs>
            <w:rPr>
              <w:rFonts w:eastAsiaTheme="minorEastAsia"/>
              <w:noProof/>
              <w:color w:val="auto"/>
            </w:rPr>
          </w:pPr>
          <w:hyperlink w:anchor="_Toc78821126" w:history="1">
            <w:r w:rsidR="00784440" w:rsidRPr="00CC05AA">
              <w:rPr>
                <w:rStyle w:val="Hyperlink"/>
                <w:noProof/>
              </w:rPr>
              <w:t>System Overview</w:t>
            </w:r>
            <w:r w:rsidR="00784440">
              <w:rPr>
                <w:noProof/>
                <w:webHidden/>
              </w:rPr>
              <w:tab/>
            </w:r>
            <w:r w:rsidR="00784440">
              <w:rPr>
                <w:noProof/>
                <w:webHidden/>
              </w:rPr>
              <w:fldChar w:fldCharType="begin"/>
            </w:r>
            <w:r w:rsidR="00784440">
              <w:rPr>
                <w:noProof/>
                <w:webHidden/>
              </w:rPr>
              <w:instrText xml:space="preserve"> PAGEREF _Toc78821126 \h </w:instrText>
            </w:r>
            <w:r w:rsidR="00784440">
              <w:rPr>
                <w:noProof/>
                <w:webHidden/>
              </w:rPr>
            </w:r>
            <w:r w:rsidR="00784440">
              <w:rPr>
                <w:noProof/>
                <w:webHidden/>
              </w:rPr>
              <w:fldChar w:fldCharType="separate"/>
            </w:r>
            <w:r w:rsidR="00784440">
              <w:rPr>
                <w:noProof/>
                <w:webHidden/>
              </w:rPr>
              <w:t>3</w:t>
            </w:r>
            <w:r w:rsidR="00784440">
              <w:rPr>
                <w:noProof/>
                <w:webHidden/>
              </w:rPr>
              <w:fldChar w:fldCharType="end"/>
            </w:r>
          </w:hyperlink>
        </w:p>
        <w:p w14:paraId="778B8A9D" w14:textId="665F2721" w:rsidR="00784440" w:rsidRDefault="003C3AE0">
          <w:pPr>
            <w:pStyle w:val="TOC2"/>
            <w:tabs>
              <w:tab w:val="right" w:leader="dot" w:pos="8630"/>
            </w:tabs>
            <w:rPr>
              <w:rFonts w:eastAsiaTheme="minorEastAsia"/>
              <w:noProof/>
              <w:color w:val="auto"/>
            </w:rPr>
          </w:pPr>
          <w:hyperlink w:anchor="_Toc78821127" w:history="1">
            <w:r w:rsidR="00784440" w:rsidRPr="00CC05AA">
              <w:rPr>
                <w:rStyle w:val="Hyperlink"/>
                <w:noProof/>
              </w:rPr>
              <w:t>System Purpose</w:t>
            </w:r>
            <w:r w:rsidR="00784440">
              <w:rPr>
                <w:noProof/>
                <w:webHidden/>
              </w:rPr>
              <w:tab/>
            </w:r>
            <w:r w:rsidR="00784440">
              <w:rPr>
                <w:noProof/>
                <w:webHidden/>
              </w:rPr>
              <w:fldChar w:fldCharType="begin"/>
            </w:r>
            <w:r w:rsidR="00784440">
              <w:rPr>
                <w:noProof/>
                <w:webHidden/>
              </w:rPr>
              <w:instrText xml:space="preserve"> PAGEREF _Toc78821127 \h </w:instrText>
            </w:r>
            <w:r w:rsidR="00784440">
              <w:rPr>
                <w:noProof/>
                <w:webHidden/>
              </w:rPr>
            </w:r>
            <w:r w:rsidR="00784440">
              <w:rPr>
                <w:noProof/>
                <w:webHidden/>
              </w:rPr>
              <w:fldChar w:fldCharType="separate"/>
            </w:r>
            <w:r w:rsidR="00784440">
              <w:rPr>
                <w:noProof/>
                <w:webHidden/>
              </w:rPr>
              <w:t>3</w:t>
            </w:r>
            <w:r w:rsidR="00784440">
              <w:rPr>
                <w:noProof/>
                <w:webHidden/>
              </w:rPr>
              <w:fldChar w:fldCharType="end"/>
            </w:r>
          </w:hyperlink>
        </w:p>
        <w:p w14:paraId="3F51AF3B" w14:textId="57BF811E" w:rsidR="00784440" w:rsidRDefault="003C3AE0">
          <w:pPr>
            <w:pStyle w:val="TOC2"/>
            <w:tabs>
              <w:tab w:val="right" w:leader="dot" w:pos="8630"/>
            </w:tabs>
            <w:rPr>
              <w:rFonts w:eastAsiaTheme="minorEastAsia"/>
              <w:noProof/>
              <w:color w:val="auto"/>
            </w:rPr>
          </w:pPr>
          <w:hyperlink w:anchor="_Toc78821128" w:history="1">
            <w:r w:rsidR="00784440" w:rsidRPr="00CC05AA">
              <w:rPr>
                <w:rStyle w:val="Hyperlink"/>
                <w:noProof/>
              </w:rPr>
              <w:t>Clients</w:t>
            </w:r>
            <w:r w:rsidR="00784440">
              <w:rPr>
                <w:noProof/>
                <w:webHidden/>
              </w:rPr>
              <w:tab/>
            </w:r>
            <w:r w:rsidR="00784440">
              <w:rPr>
                <w:noProof/>
                <w:webHidden/>
              </w:rPr>
              <w:fldChar w:fldCharType="begin"/>
            </w:r>
            <w:r w:rsidR="00784440">
              <w:rPr>
                <w:noProof/>
                <w:webHidden/>
              </w:rPr>
              <w:instrText xml:space="preserve"> PAGEREF _Toc78821128 \h </w:instrText>
            </w:r>
            <w:r w:rsidR="00784440">
              <w:rPr>
                <w:noProof/>
                <w:webHidden/>
              </w:rPr>
            </w:r>
            <w:r w:rsidR="00784440">
              <w:rPr>
                <w:noProof/>
                <w:webHidden/>
              </w:rPr>
              <w:fldChar w:fldCharType="separate"/>
            </w:r>
            <w:r w:rsidR="00784440">
              <w:rPr>
                <w:noProof/>
                <w:webHidden/>
              </w:rPr>
              <w:t>3</w:t>
            </w:r>
            <w:r w:rsidR="00784440">
              <w:rPr>
                <w:noProof/>
                <w:webHidden/>
              </w:rPr>
              <w:fldChar w:fldCharType="end"/>
            </w:r>
          </w:hyperlink>
        </w:p>
        <w:p w14:paraId="3BBC5090" w14:textId="062C59E7" w:rsidR="00784440" w:rsidRDefault="003C3AE0">
          <w:pPr>
            <w:pStyle w:val="TOC2"/>
            <w:tabs>
              <w:tab w:val="right" w:leader="dot" w:pos="8630"/>
            </w:tabs>
            <w:rPr>
              <w:rFonts w:eastAsiaTheme="minorEastAsia"/>
              <w:noProof/>
              <w:color w:val="auto"/>
            </w:rPr>
          </w:pPr>
          <w:hyperlink w:anchor="_Toc78821129" w:history="1">
            <w:r w:rsidR="00784440" w:rsidRPr="00CC05AA">
              <w:rPr>
                <w:rStyle w:val="Hyperlink"/>
                <w:noProof/>
              </w:rPr>
              <w:t>End-Users</w:t>
            </w:r>
            <w:r w:rsidR="00784440">
              <w:rPr>
                <w:noProof/>
                <w:webHidden/>
              </w:rPr>
              <w:tab/>
            </w:r>
            <w:r w:rsidR="00784440">
              <w:rPr>
                <w:noProof/>
                <w:webHidden/>
              </w:rPr>
              <w:fldChar w:fldCharType="begin"/>
            </w:r>
            <w:r w:rsidR="00784440">
              <w:rPr>
                <w:noProof/>
                <w:webHidden/>
              </w:rPr>
              <w:instrText xml:space="preserve"> PAGEREF _Toc78821129 \h </w:instrText>
            </w:r>
            <w:r w:rsidR="00784440">
              <w:rPr>
                <w:noProof/>
                <w:webHidden/>
              </w:rPr>
            </w:r>
            <w:r w:rsidR="00784440">
              <w:rPr>
                <w:noProof/>
                <w:webHidden/>
              </w:rPr>
              <w:fldChar w:fldCharType="separate"/>
            </w:r>
            <w:r w:rsidR="00784440">
              <w:rPr>
                <w:noProof/>
                <w:webHidden/>
              </w:rPr>
              <w:t>3</w:t>
            </w:r>
            <w:r w:rsidR="00784440">
              <w:rPr>
                <w:noProof/>
                <w:webHidden/>
              </w:rPr>
              <w:fldChar w:fldCharType="end"/>
            </w:r>
          </w:hyperlink>
        </w:p>
        <w:p w14:paraId="426B6DE4" w14:textId="7249F356" w:rsidR="00784440" w:rsidRDefault="003C3AE0">
          <w:pPr>
            <w:pStyle w:val="TOC2"/>
            <w:tabs>
              <w:tab w:val="right" w:leader="dot" w:pos="8630"/>
            </w:tabs>
            <w:rPr>
              <w:rFonts w:eastAsiaTheme="minorEastAsia"/>
              <w:noProof/>
              <w:color w:val="auto"/>
            </w:rPr>
          </w:pPr>
          <w:hyperlink w:anchor="_Toc78821130" w:history="1">
            <w:r w:rsidR="00784440" w:rsidRPr="00CC05AA">
              <w:rPr>
                <w:rStyle w:val="Hyperlink"/>
                <w:noProof/>
              </w:rPr>
              <w:t>Main Functions of the system</w:t>
            </w:r>
            <w:r w:rsidR="00784440">
              <w:rPr>
                <w:noProof/>
                <w:webHidden/>
              </w:rPr>
              <w:tab/>
            </w:r>
            <w:r w:rsidR="00784440">
              <w:rPr>
                <w:noProof/>
                <w:webHidden/>
              </w:rPr>
              <w:fldChar w:fldCharType="begin"/>
            </w:r>
            <w:r w:rsidR="00784440">
              <w:rPr>
                <w:noProof/>
                <w:webHidden/>
              </w:rPr>
              <w:instrText xml:space="preserve"> PAGEREF _Toc78821130 \h </w:instrText>
            </w:r>
            <w:r w:rsidR="00784440">
              <w:rPr>
                <w:noProof/>
                <w:webHidden/>
              </w:rPr>
            </w:r>
            <w:r w:rsidR="00784440">
              <w:rPr>
                <w:noProof/>
                <w:webHidden/>
              </w:rPr>
              <w:fldChar w:fldCharType="separate"/>
            </w:r>
            <w:r w:rsidR="00784440">
              <w:rPr>
                <w:noProof/>
                <w:webHidden/>
              </w:rPr>
              <w:t>4</w:t>
            </w:r>
            <w:r w:rsidR="00784440">
              <w:rPr>
                <w:noProof/>
                <w:webHidden/>
              </w:rPr>
              <w:fldChar w:fldCharType="end"/>
            </w:r>
          </w:hyperlink>
        </w:p>
        <w:p w14:paraId="2E63ABE8" w14:textId="6D15AE62" w:rsidR="00784440" w:rsidRDefault="003C3AE0">
          <w:pPr>
            <w:pStyle w:val="TOC1"/>
            <w:tabs>
              <w:tab w:val="right" w:leader="dot" w:pos="8630"/>
            </w:tabs>
            <w:rPr>
              <w:rFonts w:eastAsiaTheme="minorEastAsia"/>
              <w:noProof/>
              <w:color w:val="auto"/>
            </w:rPr>
          </w:pPr>
          <w:hyperlink w:anchor="_Toc78821131" w:history="1">
            <w:r w:rsidR="00784440" w:rsidRPr="00CC05AA">
              <w:rPr>
                <w:rStyle w:val="Hyperlink"/>
                <w:noProof/>
              </w:rPr>
              <w:t>Installation Procedures</w:t>
            </w:r>
            <w:r w:rsidR="00784440">
              <w:rPr>
                <w:noProof/>
                <w:webHidden/>
              </w:rPr>
              <w:tab/>
            </w:r>
            <w:r w:rsidR="00784440">
              <w:rPr>
                <w:noProof/>
                <w:webHidden/>
              </w:rPr>
              <w:fldChar w:fldCharType="begin"/>
            </w:r>
            <w:r w:rsidR="00784440">
              <w:rPr>
                <w:noProof/>
                <w:webHidden/>
              </w:rPr>
              <w:instrText xml:space="preserve"> PAGEREF _Toc78821131 \h </w:instrText>
            </w:r>
            <w:r w:rsidR="00784440">
              <w:rPr>
                <w:noProof/>
                <w:webHidden/>
              </w:rPr>
            </w:r>
            <w:r w:rsidR="00784440">
              <w:rPr>
                <w:noProof/>
                <w:webHidden/>
              </w:rPr>
              <w:fldChar w:fldCharType="separate"/>
            </w:r>
            <w:r w:rsidR="00784440">
              <w:rPr>
                <w:noProof/>
                <w:webHidden/>
              </w:rPr>
              <w:t>5</w:t>
            </w:r>
            <w:r w:rsidR="00784440">
              <w:rPr>
                <w:noProof/>
                <w:webHidden/>
              </w:rPr>
              <w:fldChar w:fldCharType="end"/>
            </w:r>
          </w:hyperlink>
        </w:p>
        <w:p w14:paraId="40C6A239" w14:textId="530A2206" w:rsidR="00784440" w:rsidRDefault="003C3AE0">
          <w:pPr>
            <w:pStyle w:val="TOC1"/>
            <w:tabs>
              <w:tab w:val="right" w:leader="dot" w:pos="8630"/>
            </w:tabs>
            <w:rPr>
              <w:rFonts w:eastAsiaTheme="minorEastAsia"/>
              <w:noProof/>
              <w:color w:val="auto"/>
            </w:rPr>
          </w:pPr>
          <w:hyperlink w:anchor="_Toc78821132" w:history="1">
            <w:r w:rsidR="00784440" w:rsidRPr="00CC05AA">
              <w:rPr>
                <w:rStyle w:val="Hyperlink"/>
                <w:noProof/>
              </w:rPr>
              <w:t>Reference Material</w:t>
            </w:r>
            <w:r w:rsidR="00784440">
              <w:rPr>
                <w:noProof/>
                <w:webHidden/>
              </w:rPr>
              <w:tab/>
            </w:r>
            <w:r w:rsidR="00784440">
              <w:rPr>
                <w:noProof/>
                <w:webHidden/>
              </w:rPr>
              <w:fldChar w:fldCharType="begin"/>
            </w:r>
            <w:r w:rsidR="00784440">
              <w:rPr>
                <w:noProof/>
                <w:webHidden/>
              </w:rPr>
              <w:instrText xml:space="preserve"> PAGEREF _Toc78821132 \h </w:instrText>
            </w:r>
            <w:r w:rsidR="00784440">
              <w:rPr>
                <w:noProof/>
                <w:webHidden/>
              </w:rPr>
            </w:r>
            <w:r w:rsidR="00784440">
              <w:rPr>
                <w:noProof/>
                <w:webHidden/>
              </w:rPr>
              <w:fldChar w:fldCharType="separate"/>
            </w:r>
            <w:r w:rsidR="00784440">
              <w:rPr>
                <w:noProof/>
                <w:webHidden/>
              </w:rPr>
              <w:t>6</w:t>
            </w:r>
            <w:r w:rsidR="00784440">
              <w:rPr>
                <w:noProof/>
                <w:webHidden/>
              </w:rPr>
              <w:fldChar w:fldCharType="end"/>
            </w:r>
          </w:hyperlink>
        </w:p>
        <w:p w14:paraId="1F4A2E5D" w14:textId="43DCF13F" w:rsidR="00784440" w:rsidRDefault="003C3AE0">
          <w:pPr>
            <w:pStyle w:val="TOC2"/>
            <w:tabs>
              <w:tab w:val="right" w:leader="dot" w:pos="8630"/>
            </w:tabs>
            <w:rPr>
              <w:rFonts w:eastAsiaTheme="minorEastAsia"/>
              <w:noProof/>
              <w:color w:val="auto"/>
            </w:rPr>
          </w:pPr>
          <w:hyperlink w:anchor="_Toc78821133" w:history="1">
            <w:r w:rsidR="00784440" w:rsidRPr="00CC05AA">
              <w:rPr>
                <w:rStyle w:val="Hyperlink"/>
                <w:noProof/>
              </w:rPr>
              <w:t>Login</w:t>
            </w:r>
            <w:r w:rsidR="00784440">
              <w:rPr>
                <w:noProof/>
                <w:webHidden/>
              </w:rPr>
              <w:tab/>
            </w:r>
            <w:r w:rsidR="00784440">
              <w:rPr>
                <w:noProof/>
                <w:webHidden/>
              </w:rPr>
              <w:fldChar w:fldCharType="begin"/>
            </w:r>
            <w:r w:rsidR="00784440">
              <w:rPr>
                <w:noProof/>
                <w:webHidden/>
              </w:rPr>
              <w:instrText xml:space="preserve"> PAGEREF _Toc78821133 \h </w:instrText>
            </w:r>
            <w:r w:rsidR="00784440">
              <w:rPr>
                <w:noProof/>
                <w:webHidden/>
              </w:rPr>
            </w:r>
            <w:r w:rsidR="00784440">
              <w:rPr>
                <w:noProof/>
                <w:webHidden/>
              </w:rPr>
              <w:fldChar w:fldCharType="separate"/>
            </w:r>
            <w:r w:rsidR="00784440">
              <w:rPr>
                <w:noProof/>
                <w:webHidden/>
              </w:rPr>
              <w:t>6</w:t>
            </w:r>
            <w:r w:rsidR="00784440">
              <w:rPr>
                <w:noProof/>
                <w:webHidden/>
              </w:rPr>
              <w:fldChar w:fldCharType="end"/>
            </w:r>
          </w:hyperlink>
        </w:p>
        <w:p w14:paraId="7BE16E76" w14:textId="325EE5DC" w:rsidR="00784440" w:rsidRDefault="003C3AE0">
          <w:pPr>
            <w:pStyle w:val="TOC2"/>
            <w:tabs>
              <w:tab w:val="right" w:leader="dot" w:pos="8630"/>
            </w:tabs>
            <w:rPr>
              <w:rFonts w:eastAsiaTheme="minorEastAsia"/>
              <w:noProof/>
              <w:color w:val="auto"/>
            </w:rPr>
          </w:pPr>
          <w:hyperlink w:anchor="_Toc78821134" w:history="1">
            <w:r w:rsidR="00784440" w:rsidRPr="00CC05AA">
              <w:rPr>
                <w:rStyle w:val="Hyperlink"/>
                <w:noProof/>
              </w:rPr>
              <w:t>Administrative User Screens</w:t>
            </w:r>
            <w:r w:rsidR="00784440">
              <w:rPr>
                <w:noProof/>
                <w:webHidden/>
              </w:rPr>
              <w:tab/>
            </w:r>
            <w:r w:rsidR="00784440">
              <w:rPr>
                <w:noProof/>
                <w:webHidden/>
              </w:rPr>
              <w:fldChar w:fldCharType="begin"/>
            </w:r>
            <w:r w:rsidR="00784440">
              <w:rPr>
                <w:noProof/>
                <w:webHidden/>
              </w:rPr>
              <w:instrText xml:space="preserve"> PAGEREF _Toc78821134 \h </w:instrText>
            </w:r>
            <w:r w:rsidR="00784440">
              <w:rPr>
                <w:noProof/>
                <w:webHidden/>
              </w:rPr>
            </w:r>
            <w:r w:rsidR="00784440">
              <w:rPr>
                <w:noProof/>
                <w:webHidden/>
              </w:rPr>
              <w:fldChar w:fldCharType="separate"/>
            </w:r>
            <w:r w:rsidR="00784440">
              <w:rPr>
                <w:noProof/>
                <w:webHidden/>
              </w:rPr>
              <w:t>6</w:t>
            </w:r>
            <w:r w:rsidR="00784440">
              <w:rPr>
                <w:noProof/>
                <w:webHidden/>
              </w:rPr>
              <w:fldChar w:fldCharType="end"/>
            </w:r>
          </w:hyperlink>
        </w:p>
        <w:p w14:paraId="1257AC6A" w14:textId="08C88C8F" w:rsidR="00784440" w:rsidRDefault="003C3AE0">
          <w:pPr>
            <w:pStyle w:val="TOC2"/>
            <w:tabs>
              <w:tab w:val="right" w:leader="dot" w:pos="8630"/>
            </w:tabs>
            <w:rPr>
              <w:rFonts w:eastAsiaTheme="minorEastAsia"/>
              <w:noProof/>
              <w:color w:val="auto"/>
            </w:rPr>
          </w:pPr>
          <w:hyperlink w:anchor="_Toc78821135" w:history="1">
            <w:r w:rsidR="00784440" w:rsidRPr="00CC05AA">
              <w:rPr>
                <w:rStyle w:val="Hyperlink"/>
                <w:noProof/>
              </w:rPr>
              <w:t>Work Center Super-User Screens</w:t>
            </w:r>
            <w:r w:rsidR="00784440">
              <w:rPr>
                <w:noProof/>
                <w:webHidden/>
              </w:rPr>
              <w:tab/>
            </w:r>
            <w:r w:rsidR="00784440">
              <w:rPr>
                <w:noProof/>
                <w:webHidden/>
              </w:rPr>
              <w:fldChar w:fldCharType="begin"/>
            </w:r>
            <w:r w:rsidR="00784440">
              <w:rPr>
                <w:noProof/>
                <w:webHidden/>
              </w:rPr>
              <w:instrText xml:space="preserve"> PAGEREF _Toc78821135 \h </w:instrText>
            </w:r>
            <w:r w:rsidR="00784440">
              <w:rPr>
                <w:noProof/>
                <w:webHidden/>
              </w:rPr>
            </w:r>
            <w:r w:rsidR="00784440">
              <w:rPr>
                <w:noProof/>
                <w:webHidden/>
              </w:rPr>
              <w:fldChar w:fldCharType="separate"/>
            </w:r>
            <w:r w:rsidR="00784440">
              <w:rPr>
                <w:noProof/>
                <w:webHidden/>
              </w:rPr>
              <w:t>9</w:t>
            </w:r>
            <w:r w:rsidR="00784440">
              <w:rPr>
                <w:noProof/>
                <w:webHidden/>
              </w:rPr>
              <w:fldChar w:fldCharType="end"/>
            </w:r>
          </w:hyperlink>
        </w:p>
        <w:p w14:paraId="487E289D" w14:textId="5F6720E0" w:rsidR="00784440" w:rsidRDefault="003C3AE0">
          <w:pPr>
            <w:pStyle w:val="TOC2"/>
            <w:tabs>
              <w:tab w:val="right" w:leader="dot" w:pos="8630"/>
            </w:tabs>
            <w:rPr>
              <w:rFonts w:eastAsiaTheme="minorEastAsia"/>
              <w:noProof/>
              <w:color w:val="auto"/>
            </w:rPr>
          </w:pPr>
          <w:hyperlink w:anchor="_Toc78821136" w:history="1">
            <w:r w:rsidR="00784440" w:rsidRPr="00CC05AA">
              <w:rPr>
                <w:rStyle w:val="Hyperlink"/>
                <w:noProof/>
              </w:rPr>
              <w:t>Regular User Screens</w:t>
            </w:r>
            <w:r w:rsidR="00784440">
              <w:rPr>
                <w:noProof/>
                <w:webHidden/>
              </w:rPr>
              <w:tab/>
            </w:r>
            <w:r w:rsidR="00784440">
              <w:rPr>
                <w:noProof/>
                <w:webHidden/>
              </w:rPr>
              <w:fldChar w:fldCharType="begin"/>
            </w:r>
            <w:r w:rsidR="00784440">
              <w:rPr>
                <w:noProof/>
                <w:webHidden/>
              </w:rPr>
              <w:instrText xml:space="preserve"> PAGEREF _Toc78821136 \h </w:instrText>
            </w:r>
            <w:r w:rsidR="00784440">
              <w:rPr>
                <w:noProof/>
                <w:webHidden/>
              </w:rPr>
            </w:r>
            <w:r w:rsidR="00784440">
              <w:rPr>
                <w:noProof/>
                <w:webHidden/>
              </w:rPr>
              <w:fldChar w:fldCharType="separate"/>
            </w:r>
            <w:r w:rsidR="00784440">
              <w:rPr>
                <w:noProof/>
                <w:webHidden/>
              </w:rPr>
              <w:t>11</w:t>
            </w:r>
            <w:r w:rsidR="00784440">
              <w:rPr>
                <w:noProof/>
                <w:webHidden/>
              </w:rPr>
              <w:fldChar w:fldCharType="end"/>
            </w:r>
          </w:hyperlink>
        </w:p>
        <w:p w14:paraId="2AE8DB2A" w14:textId="0969B086" w:rsidR="00784440" w:rsidRDefault="003C3AE0">
          <w:pPr>
            <w:pStyle w:val="TOC2"/>
            <w:tabs>
              <w:tab w:val="right" w:leader="dot" w:pos="8630"/>
            </w:tabs>
            <w:rPr>
              <w:rFonts w:eastAsiaTheme="minorEastAsia"/>
              <w:noProof/>
              <w:color w:val="auto"/>
            </w:rPr>
          </w:pPr>
          <w:hyperlink w:anchor="_Toc78821137" w:history="1">
            <w:r w:rsidR="00784440" w:rsidRPr="00CC05AA">
              <w:rPr>
                <w:rStyle w:val="Hyperlink"/>
                <w:noProof/>
              </w:rPr>
              <w:t>Miscellaneous</w:t>
            </w:r>
            <w:r w:rsidR="00784440">
              <w:rPr>
                <w:noProof/>
                <w:webHidden/>
              </w:rPr>
              <w:tab/>
            </w:r>
            <w:r w:rsidR="00784440">
              <w:rPr>
                <w:noProof/>
                <w:webHidden/>
              </w:rPr>
              <w:fldChar w:fldCharType="begin"/>
            </w:r>
            <w:r w:rsidR="00784440">
              <w:rPr>
                <w:noProof/>
                <w:webHidden/>
              </w:rPr>
              <w:instrText xml:space="preserve"> PAGEREF _Toc78821137 \h </w:instrText>
            </w:r>
            <w:r w:rsidR="00784440">
              <w:rPr>
                <w:noProof/>
                <w:webHidden/>
              </w:rPr>
            </w:r>
            <w:r w:rsidR="00784440">
              <w:rPr>
                <w:noProof/>
                <w:webHidden/>
              </w:rPr>
              <w:fldChar w:fldCharType="separate"/>
            </w:r>
            <w:r w:rsidR="00784440">
              <w:rPr>
                <w:noProof/>
                <w:webHidden/>
              </w:rPr>
              <w:t>12</w:t>
            </w:r>
            <w:r w:rsidR="00784440">
              <w:rPr>
                <w:noProof/>
                <w:webHidden/>
              </w:rPr>
              <w:fldChar w:fldCharType="end"/>
            </w:r>
          </w:hyperlink>
        </w:p>
        <w:p w14:paraId="422CA2B7" w14:textId="2036B037" w:rsidR="00784440" w:rsidRDefault="003C3AE0">
          <w:pPr>
            <w:pStyle w:val="TOC2"/>
            <w:tabs>
              <w:tab w:val="right" w:leader="dot" w:pos="8630"/>
            </w:tabs>
            <w:rPr>
              <w:rFonts w:eastAsiaTheme="minorEastAsia"/>
              <w:noProof/>
              <w:color w:val="auto"/>
            </w:rPr>
          </w:pPr>
          <w:hyperlink w:anchor="_Toc78821138" w:history="1">
            <w:r w:rsidR="00784440" w:rsidRPr="00CC05AA">
              <w:rPr>
                <w:rStyle w:val="Hyperlink"/>
                <w:noProof/>
              </w:rPr>
              <w:t>Logout</w:t>
            </w:r>
            <w:r w:rsidR="00784440">
              <w:rPr>
                <w:noProof/>
                <w:webHidden/>
              </w:rPr>
              <w:tab/>
            </w:r>
            <w:r w:rsidR="00784440">
              <w:rPr>
                <w:noProof/>
                <w:webHidden/>
              </w:rPr>
              <w:fldChar w:fldCharType="begin"/>
            </w:r>
            <w:r w:rsidR="00784440">
              <w:rPr>
                <w:noProof/>
                <w:webHidden/>
              </w:rPr>
              <w:instrText xml:space="preserve"> PAGEREF _Toc78821138 \h </w:instrText>
            </w:r>
            <w:r w:rsidR="00784440">
              <w:rPr>
                <w:noProof/>
                <w:webHidden/>
              </w:rPr>
            </w:r>
            <w:r w:rsidR="00784440">
              <w:rPr>
                <w:noProof/>
                <w:webHidden/>
              </w:rPr>
              <w:fldChar w:fldCharType="separate"/>
            </w:r>
            <w:r w:rsidR="00784440">
              <w:rPr>
                <w:noProof/>
                <w:webHidden/>
              </w:rPr>
              <w:t>12</w:t>
            </w:r>
            <w:r w:rsidR="00784440">
              <w:rPr>
                <w:noProof/>
                <w:webHidden/>
              </w:rPr>
              <w:fldChar w:fldCharType="end"/>
            </w:r>
          </w:hyperlink>
        </w:p>
        <w:p w14:paraId="456B12C2" w14:textId="1FA6C478" w:rsidR="00784440" w:rsidRDefault="003C3AE0">
          <w:pPr>
            <w:pStyle w:val="TOC1"/>
            <w:tabs>
              <w:tab w:val="right" w:leader="dot" w:pos="8630"/>
            </w:tabs>
            <w:rPr>
              <w:rFonts w:eastAsiaTheme="minorEastAsia"/>
              <w:noProof/>
              <w:color w:val="auto"/>
            </w:rPr>
          </w:pPr>
          <w:hyperlink w:anchor="_Toc78821139" w:history="1">
            <w:r w:rsidR="00784440" w:rsidRPr="00CC05AA">
              <w:rPr>
                <w:rStyle w:val="Hyperlink"/>
                <w:noProof/>
              </w:rPr>
              <w:t>Tutorial</w:t>
            </w:r>
            <w:r w:rsidR="00784440">
              <w:rPr>
                <w:noProof/>
                <w:webHidden/>
              </w:rPr>
              <w:tab/>
            </w:r>
            <w:r w:rsidR="00784440">
              <w:rPr>
                <w:noProof/>
                <w:webHidden/>
              </w:rPr>
              <w:fldChar w:fldCharType="begin"/>
            </w:r>
            <w:r w:rsidR="00784440">
              <w:rPr>
                <w:noProof/>
                <w:webHidden/>
              </w:rPr>
              <w:instrText xml:space="preserve"> PAGEREF _Toc78821139 \h </w:instrText>
            </w:r>
            <w:r w:rsidR="00784440">
              <w:rPr>
                <w:noProof/>
                <w:webHidden/>
              </w:rPr>
            </w:r>
            <w:r w:rsidR="00784440">
              <w:rPr>
                <w:noProof/>
                <w:webHidden/>
              </w:rPr>
              <w:fldChar w:fldCharType="separate"/>
            </w:r>
            <w:r w:rsidR="00784440">
              <w:rPr>
                <w:noProof/>
                <w:webHidden/>
              </w:rPr>
              <w:t>13</w:t>
            </w:r>
            <w:r w:rsidR="00784440">
              <w:rPr>
                <w:noProof/>
                <w:webHidden/>
              </w:rPr>
              <w:fldChar w:fldCharType="end"/>
            </w:r>
          </w:hyperlink>
        </w:p>
        <w:p w14:paraId="37BB72DF" w14:textId="7FA091A7" w:rsidR="00784440" w:rsidRDefault="003C3AE0">
          <w:pPr>
            <w:pStyle w:val="TOC2"/>
            <w:tabs>
              <w:tab w:val="right" w:leader="dot" w:pos="8630"/>
            </w:tabs>
            <w:rPr>
              <w:rFonts w:eastAsiaTheme="minorEastAsia"/>
              <w:noProof/>
              <w:color w:val="auto"/>
            </w:rPr>
          </w:pPr>
          <w:hyperlink w:anchor="_Toc78821140" w:history="1">
            <w:r w:rsidR="00784440" w:rsidRPr="00CC05AA">
              <w:rPr>
                <w:rStyle w:val="Hyperlink"/>
                <w:noProof/>
              </w:rPr>
              <w:t>Administrative User</w:t>
            </w:r>
            <w:r w:rsidR="00784440">
              <w:rPr>
                <w:noProof/>
                <w:webHidden/>
              </w:rPr>
              <w:tab/>
            </w:r>
            <w:r w:rsidR="00784440">
              <w:rPr>
                <w:noProof/>
                <w:webHidden/>
              </w:rPr>
              <w:fldChar w:fldCharType="begin"/>
            </w:r>
            <w:r w:rsidR="00784440">
              <w:rPr>
                <w:noProof/>
                <w:webHidden/>
              </w:rPr>
              <w:instrText xml:space="preserve"> PAGEREF _Toc78821140 \h </w:instrText>
            </w:r>
            <w:r w:rsidR="00784440">
              <w:rPr>
                <w:noProof/>
                <w:webHidden/>
              </w:rPr>
            </w:r>
            <w:r w:rsidR="00784440">
              <w:rPr>
                <w:noProof/>
                <w:webHidden/>
              </w:rPr>
              <w:fldChar w:fldCharType="separate"/>
            </w:r>
            <w:r w:rsidR="00784440">
              <w:rPr>
                <w:noProof/>
                <w:webHidden/>
              </w:rPr>
              <w:t>13</w:t>
            </w:r>
            <w:r w:rsidR="00784440">
              <w:rPr>
                <w:noProof/>
                <w:webHidden/>
              </w:rPr>
              <w:fldChar w:fldCharType="end"/>
            </w:r>
          </w:hyperlink>
        </w:p>
        <w:p w14:paraId="2D32990C" w14:textId="0DE7F8B2" w:rsidR="00784440" w:rsidRDefault="003C3AE0">
          <w:pPr>
            <w:pStyle w:val="TOC2"/>
            <w:tabs>
              <w:tab w:val="right" w:leader="dot" w:pos="8630"/>
            </w:tabs>
            <w:rPr>
              <w:rFonts w:eastAsiaTheme="minorEastAsia"/>
              <w:noProof/>
              <w:color w:val="auto"/>
            </w:rPr>
          </w:pPr>
          <w:hyperlink w:anchor="_Toc78821141" w:history="1">
            <w:r w:rsidR="00784440" w:rsidRPr="00CC05AA">
              <w:rPr>
                <w:rStyle w:val="Hyperlink"/>
                <w:noProof/>
              </w:rPr>
              <w:t>Work Center Super-User</w:t>
            </w:r>
            <w:r w:rsidR="00784440">
              <w:rPr>
                <w:noProof/>
                <w:webHidden/>
              </w:rPr>
              <w:tab/>
            </w:r>
            <w:r w:rsidR="00784440">
              <w:rPr>
                <w:noProof/>
                <w:webHidden/>
              </w:rPr>
              <w:fldChar w:fldCharType="begin"/>
            </w:r>
            <w:r w:rsidR="00784440">
              <w:rPr>
                <w:noProof/>
                <w:webHidden/>
              </w:rPr>
              <w:instrText xml:space="preserve"> PAGEREF _Toc78821141 \h </w:instrText>
            </w:r>
            <w:r w:rsidR="00784440">
              <w:rPr>
                <w:noProof/>
                <w:webHidden/>
              </w:rPr>
            </w:r>
            <w:r w:rsidR="00784440">
              <w:rPr>
                <w:noProof/>
                <w:webHidden/>
              </w:rPr>
              <w:fldChar w:fldCharType="separate"/>
            </w:r>
            <w:r w:rsidR="00784440">
              <w:rPr>
                <w:noProof/>
                <w:webHidden/>
              </w:rPr>
              <w:t>16</w:t>
            </w:r>
            <w:r w:rsidR="00784440">
              <w:rPr>
                <w:noProof/>
                <w:webHidden/>
              </w:rPr>
              <w:fldChar w:fldCharType="end"/>
            </w:r>
          </w:hyperlink>
        </w:p>
        <w:p w14:paraId="09263881" w14:textId="750E8BD2" w:rsidR="00784440" w:rsidRDefault="003C3AE0">
          <w:pPr>
            <w:pStyle w:val="TOC2"/>
            <w:tabs>
              <w:tab w:val="right" w:leader="dot" w:pos="8630"/>
            </w:tabs>
            <w:rPr>
              <w:rFonts w:eastAsiaTheme="minorEastAsia"/>
              <w:noProof/>
              <w:color w:val="auto"/>
            </w:rPr>
          </w:pPr>
          <w:hyperlink w:anchor="_Toc78821142" w:history="1">
            <w:r w:rsidR="00784440" w:rsidRPr="00CC05AA">
              <w:rPr>
                <w:rStyle w:val="Hyperlink"/>
                <w:noProof/>
              </w:rPr>
              <w:t>Regular User</w:t>
            </w:r>
            <w:r w:rsidR="00784440">
              <w:rPr>
                <w:noProof/>
                <w:webHidden/>
              </w:rPr>
              <w:tab/>
            </w:r>
            <w:r w:rsidR="00784440">
              <w:rPr>
                <w:noProof/>
                <w:webHidden/>
              </w:rPr>
              <w:fldChar w:fldCharType="begin"/>
            </w:r>
            <w:r w:rsidR="00784440">
              <w:rPr>
                <w:noProof/>
                <w:webHidden/>
              </w:rPr>
              <w:instrText xml:space="preserve"> PAGEREF _Toc78821142 \h </w:instrText>
            </w:r>
            <w:r w:rsidR="00784440">
              <w:rPr>
                <w:noProof/>
                <w:webHidden/>
              </w:rPr>
            </w:r>
            <w:r w:rsidR="00784440">
              <w:rPr>
                <w:noProof/>
                <w:webHidden/>
              </w:rPr>
              <w:fldChar w:fldCharType="separate"/>
            </w:r>
            <w:r w:rsidR="00784440">
              <w:rPr>
                <w:noProof/>
                <w:webHidden/>
              </w:rPr>
              <w:t>18</w:t>
            </w:r>
            <w:r w:rsidR="00784440">
              <w:rPr>
                <w:noProof/>
                <w:webHidden/>
              </w:rPr>
              <w:fldChar w:fldCharType="end"/>
            </w:r>
          </w:hyperlink>
        </w:p>
        <w:p w14:paraId="1A5269DC" w14:textId="773D7BFB" w:rsidR="00784440" w:rsidRDefault="003C3AE0">
          <w:pPr>
            <w:pStyle w:val="TOC2"/>
            <w:tabs>
              <w:tab w:val="right" w:leader="dot" w:pos="8630"/>
            </w:tabs>
            <w:rPr>
              <w:rFonts w:eastAsiaTheme="minorEastAsia"/>
              <w:noProof/>
              <w:color w:val="auto"/>
            </w:rPr>
          </w:pPr>
          <w:hyperlink w:anchor="_Toc78821143" w:history="1">
            <w:r w:rsidR="00784440" w:rsidRPr="00CC05AA">
              <w:rPr>
                <w:rStyle w:val="Hyperlink"/>
                <w:noProof/>
              </w:rPr>
              <w:t>Miscellaneous</w:t>
            </w:r>
            <w:r w:rsidR="00784440">
              <w:rPr>
                <w:noProof/>
                <w:webHidden/>
              </w:rPr>
              <w:tab/>
            </w:r>
            <w:r w:rsidR="00784440">
              <w:rPr>
                <w:noProof/>
                <w:webHidden/>
              </w:rPr>
              <w:fldChar w:fldCharType="begin"/>
            </w:r>
            <w:r w:rsidR="00784440">
              <w:rPr>
                <w:noProof/>
                <w:webHidden/>
              </w:rPr>
              <w:instrText xml:space="preserve"> PAGEREF _Toc78821143 \h </w:instrText>
            </w:r>
            <w:r w:rsidR="00784440">
              <w:rPr>
                <w:noProof/>
                <w:webHidden/>
              </w:rPr>
            </w:r>
            <w:r w:rsidR="00784440">
              <w:rPr>
                <w:noProof/>
                <w:webHidden/>
              </w:rPr>
              <w:fldChar w:fldCharType="separate"/>
            </w:r>
            <w:r w:rsidR="00784440">
              <w:rPr>
                <w:noProof/>
                <w:webHidden/>
              </w:rPr>
              <w:t>18</w:t>
            </w:r>
            <w:r w:rsidR="00784440">
              <w:rPr>
                <w:noProof/>
                <w:webHidden/>
              </w:rPr>
              <w:fldChar w:fldCharType="end"/>
            </w:r>
          </w:hyperlink>
        </w:p>
        <w:p w14:paraId="66B3CADA" w14:textId="6E73E568" w:rsidR="00784440" w:rsidRDefault="003C3AE0">
          <w:pPr>
            <w:pStyle w:val="TOC1"/>
            <w:tabs>
              <w:tab w:val="right" w:leader="dot" w:pos="8630"/>
            </w:tabs>
            <w:rPr>
              <w:rFonts w:eastAsiaTheme="minorEastAsia"/>
              <w:noProof/>
              <w:color w:val="auto"/>
            </w:rPr>
          </w:pPr>
          <w:hyperlink w:anchor="_Toc78821144" w:history="1">
            <w:r w:rsidR="00784440" w:rsidRPr="00CC05AA">
              <w:rPr>
                <w:rStyle w:val="Hyperlink"/>
                <w:noProof/>
              </w:rPr>
              <w:t>Index</w:t>
            </w:r>
            <w:r w:rsidR="00784440">
              <w:rPr>
                <w:noProof/>
                <w:webHidden/>
              </w:rPr>
              <w:tab/>
            </w:r>
            <w:r w:rsidR="00784440">
              <w:rPr>
                <w:noProof/>
                <w:webHidden/>
              </w:rPr>
              <w:fldChar w:fldCharType="begin"/>
            </w:r>
            <w:r w:rsidR="00784440">
              <w:rPr>
                <w:noProof/>
                <w:webHidden/>
              </w:rPr>
              <w:instrText xml:space="preserve"> PAGEREF _Toc78821144 \h </w:instrText>
            </w:r>
            <w:r w:rsidR="00784440">
              <w:rPr>
                <w:noProof/>
                <w:webHidden/>
              </w:rPr>
            </w:r>
            <w:r w:rsidR="00784440">
              <w:rPr>
                <w:noProof/>
                <w:webHidden/>
              </w:rPr>
              <w:fldChar w:fldCharType="separate"/>
            </w:r>
            <w:r w:rsidR="00784440">
              <w:rPr>
                <w:noProof/>
                <w:webHidden/>
              </w:rPr>
              <w:t>19</w:t>
            </w:r>
            <w:r w:rsidR="00784440">
              <w:rPr>
                <w:noProof/>
                <w:webHidden/>
              </w:rPr>
              <w:fldChar w:fldCharType="end"/>
            </w:r>
          </w:hyperlink>
        </w:p>
        <w:p w14:paraId="4A66BAB0" w14:textId="507DBDE9" w:rsidR="009D0C64" w:rsidRDefault="009D0C64">
          <w:r>
            <w:rPr>
              <w:b/>
              <w:bCs/>
              <w:noProof/>
            </w:rPr>
            <w:fldChar w:fldCharType="end"/>
          </w:r>
        </w:p>
      </w:sdtContent>
    </w:sdt>
    <w:p w14:paraId="6214D118" w14:textId="77777777" w:rsidR="009D0C64" w:rsidRDefault="009D0C64" w:rsidP="009D0C64">
      <w:pPr>
        <w:pStyle w:val="ListBullet"/>
        <w:numPr>
          <w:ilvl w:val="0"/>
          <w:numId w:val="0"/>
        </w:numPr>
        <w:ind w:left="720" w:hanging="360"/>
      </w:pPr>
    </w:p>
    <w:p w14:paraId="53A679C8" w14:textId="77777777" w:rsidR="009D0C64" w:rsidRDefault="009D0C64" w:rsidP="009D0C64">
      <w:pPr>
        <w:pStyle w:val="ListBullet"/>
        <w:numPr>
          <w:ilvl w:val="0"/>
          <w:numId w:val="0"/>
        </w:numPr>
        <w:ind w:left="720" w:hanging="360"/>
      </w:pPr>
    </w:p>
    <w:p w14:paraId="349AD55C" w14:textId="77777777" w:rsidR="009D0C64" w:rsidRDefault="009D0C64" w:rsidP="009D0C64">
      <w:pPr>
        <w:pStyle w:val="ListBullet"/>
        <w:numPr>
          <w:ilvl w:val="0"/>
          <w:numId w:val="0"/>
        </w:numPr>
        <w:ind w:left="720" w:hanging="360"/>
      </w:pPr>
    </w:p>
    <w:p w14:paraId="32F7ECE2" w14:textId="77777777" w:rsidR="009D0C64" w:rsidRDefault="009D0C64" w:rsidP="009D0C64">
      <w:pPr>
        <w:pStyle w:val="ListBullet"/>
        <w:numPr>
          <w:ilvl w:val="0"/>
          <w:numId w:val="0"/>
        </w:numPr>
        <w:ind w:left="720" w:hanging="360"/>
      </w:pPr>
    </w:p>
    <w:p w14:paraId="6C47785C" w14:textId="77777777" w:rsidR="009D0C64" w:rsidRDefault="009D0C64" w:rsidP="009D0C64">
      <w:pPr>
        <w:pStyle w:val="ListBullet"/>
        <w:numPr>
          <w:ilvl w:val="0"/>
          <w:numId w:val="0"/>
        </w:numPr>
        <w:ind w:left="720" w:hanging="360"/>
      </w:pPr>
    </w:p>
    <w:p w14:paraId="24ED0251" w14:textId="0E688FEE" w:rsidR="00AA2838" w:rsidRDefault="00390988" w:rsidP="00AA2838">
      <w:pPr>
        <w:pStyle w:val="Heading1"/>
        <w:rPr>
          <w:color w:val="007DEB" w:themeColor="background2" w:themeShade="80"/>
        </w:rPr>
      </w:pPr>
      <w:bookmarkStart w:id="6" w:name="_Toc78821123"/>
      <w:r>
        <w:rPr>
          <w:color w:val="007DEB" w:themeColor="background2" w:themeShade="80"/>
        </w:rPr>
        <w:lastRenderedPageBreak/>
        <w:t>Preface</w:t>
      </w:r>
      <w:bookmarkEnd w:id="6"/>
    </w:p>
    <w:p w14:paraId="5C6648B1" w14:textId="1E764C74" w:rsidR="00390988" w:rsidRPr="00390988" w:rsidRDefault="00390988" w:rsidP="00390988">
      <w:pPr>
        <w:pStyle w:val="Heading2"/>
        <w:rPr>
          <w:caps w:val="0"/>
          <w:color w:val="007DEB" w:themeColor="background2" w:themeShade="80"/>
          <w:sz w:val="32"/>
        </w:rPr>
      </w:pPr>
      <w:bookmarkStart w:id="7" w:name="_Toc78821124"/>
      <w:r>
        <w:rPr>
          <w:caps w:val="0"/>
          <w:color w:val="007DEB" w:themeColor="background2" w:themeShade="80"/>
          <w:sz w:val="32"/>
        </w:rPr>
        <w:t>Purpose of Document</w:t>
      </w:r>
      <w:bookmarkEnd w:id="7"/>
    </w:p>
    <w:p w14:paraId="023F535E" w14:textId="1B0E15C6" w:rsidR="00AA2838" w:rsidRDefault="00390988" w:rsidP="000B7FE9">
      <w:pPr>
        <w:jc w:val="both"/>
      </w:pPr>
      <w:r>
        <w:t>This manual is intended for all users of the Work Order Manager application. It provides a detailed overview of all functionality within the application, broken down into role-specific instructions.</w:t>
      </w:r>
    </w:p>
    <w:p w14:paraId="1657B759" w14:textId="77777777" w:rsidR="00390988" w:rsidRDefault="00390988" w:rsidP="000B7FE9">
      <w:pPr>
        <w:jc w:val="both"/>
      </w:pPr>
    </w:p>
    <w:p w14:paraId="1D2BD073" w14:textId="26CEA13F" w:rsidR="000B7FE9" w:rsidRDefault="000B7FE9" w:rsidP="000B7FE9">
      <w:pPr>
        <w:jc w:val="both"/>
      </w:pPr>
    </w:p>
    <w:p w14:paraId="600CB631" w14:textId="050322CA" w:rsidR="000B7FE9" w:rsidRDefault="000B7FE9" w:rsidP="000B7FE9">
      <w:pPr>
        <w:jc w:val="both"/>
      </w:pPr>
    </w:p>
    <w:p w14:paraId="645A5734" w14:textId="374AE5BC" w:rsidR="000B7FE9" w:rsidRDefault="000B7FE9" w:rsidP="000B7FE9">
      <w:pPr>
        <w:jc w:val="both"/>
      </w:pPr>
    </w:p>
    <w:p w14:paraId="4F5C2394" w14:textId="2718E25D" w:rsidR="000B7FE9" w:rsidRDefault="000B7FE9" w:rsidP="000B7FE9">
      <w:pPr>
        <w:jc w:val="both"/>
      </w:pPr>
    </w:p>
    <w:p w14:paraId="00B0D3F8" w14:textId="77093ED8" w:rsidR="000B7FE9" w:rsidRDefault="000B7FE9" w:rsidP="000B7FE9">
      <w:pPr>
        <w:jc w:val="both"/>
      </w:pPr>
    </w:p>
    <w:p w14:paraId="38BCEC64" w14:textId="3E892BA0" w:rsidR="000B7FE9" w:rsidRDefault="000B7FE9" w:rsidP="000B7FE9">
      <w:pPr>
        <w:jc w:val="both"/>
      </w:pPr>
    </w:p>
    <w:p w14:paraId="2F5B7A88" w14:textId="577816E7" w:rsidR="000B7FE9" w:rsidRDefault="000B7FE9" w:rsidP="000B7FE9">
      <w:pPr>
        <w:jc w:val="both"/>
      </w:pPr>
    </w:p>
    <w:p w14:paraId="3513839F" w14:textId="1C9A0DE7" w:rsidR="000B7FE9" w:rsidRDefault="000B7FE9" w:rsidP="000B7FE9">
      <w:pPr>
        <w:jc w:val="both"/>
      </w:pPr>
    </w:p>
    <w:p w14:paraId="5D142358" w14:textId="6733AB18" w:rsidR="000B7FE9" w:rsidRDefault="000B7FE9" w:rsidP="000B7FE9">
      <w:pPr>
        <w:jc w:val="both"/>
      </w:pPr>
    </w:p>
    <w:p w14:paraId="44379408" w14:textId="2EAE2216" w:rsidR="000B7FE9" w:rsidRDefault="000B7FE9" w:rsidP="000B7FE9">
      <w:pPr>
        <w:jc w:val="both"/>
      </w:pPr>
    </w:p>
    <w:p w14:paraId="695E709E" w14:textId="73EF8999" w:rsidR="000B7FE9" w:rsidRDefault="000B7FE9" w:rsidP="000B7FE9">
      <w:pPr>
        <w:jc w:val="both"/>
      </w:pPr>
    </w:p>
    <w:p w14:paraId="477E96C3" w14:textId="1BC7FF96" w:rsidR="000B7FE9" w:rsidRDefault="000B7FE9" w:rsidP="000B7FE9">
      <w:pPr>
        <w:jc w:val="both"/>
      </w:pPr>
    </w:p>
    <w:p w14:paraId="62A4CFFE" w14:textId="382EFDCF" w:rsidR="000B7FE9" w:rsidRDefault="000B7FE9" w:rsidP="000B7FE9">
      <w:pPr>
        <w:jc w:val="both"/>
      </w:pPr>
    </w:p>
    <w:p w14:paraId="7DCBC15E" w14:textId="17801481" w:rsidR="000B7FE9" w:rsidRDefault="000B7FE9" w:rsidP="000B7FE9">
      <w:pPr>
        <w:jc w:val="both"/>
      </w:pPr>
    </w:p>
    <w:p w14:paraId="279F56D5" w14:textId="77777777" w:rsidR="00C217E1" w:rsidRDefault="00C217E1" w:rsidP="000B7FE9">
      <w:pPr>
        <w:jc w:val="both"/>
      </w:pPr>
    </w:p>
    <w:p w14:paraId="67CA2EE9" w14:textId="5D55D0FA" w:rsidR="000B7FE9" w:rsidRDefault="000B7FE9" w:rsidP="000B7FE9">
      <w:pPr>
        <w:jc w:val="both"/>
      </w:pPr>
    </w:p>
    <w:p w14:paraId="73DD59D3" w14:textId="36923159" w:rsidR="00AA2838" w:rsidRDefault="00390988" w:rsidP="003824FC">
      <w:pPr>
        <w:pStyle w:val="Heading1"/>
        <w:rPr>
          <w:color w:val="007DEB" w:themeColor="background2" w:themeShade="80"/>
        </w:rPr>
      </w:pPr>
      <w:bookmarkStart w:id="8" w:name="_Toc78821126"/>
      <w:r>
        <w:rPr>
          <w:color w:val="007DEB" w:themeColor="background2" w:themeShade="80"/>
        </w:rPr>
        <w:lastRenderedPageBreak/>
        <w:t>System Overview</w:t>
      </w:r>
      <w:bookmarkEnd w:id="8"/>
    </w:p>
    <w:p w14:paraId="217C0112" w14:textId="0E65BA53" w:rsidR="000A3745" w:rsidRPr="000A3745" w:rsidRDefault="000A3745" w:rsidP="000A3745">
      <w:pPr>
        <w:pStyle w:val="Heading2"/>
        <w:rPr>
          <w:caps w:val="0"/>
          <w:color w:val="007DEB" w:themeColor="background2" w:themeShade="80"/>
          <w:sz w:val="32"/>
        </w:rPr>
      </w:pPr>
      <w:bookmarkStart w:id="9" w:name="_Toc78821127"/>
      <w:r w:rsidRPr="000A3745">
        <w:rPr>
          <w:caps w:val="0"/>
          <w:color w:val="007DEB" w:themeColor="background2" w:themeShade="80"/>
          <w:sz w:val="32"/>
        </w:rPr>
        <w:t>System Purpose</w:t>
      </w:r>
      <w:bookmarkEnd w:id="9"/>
    </w:p>
    <w:p w14:paraId="135DC18C" w14:textId="77777777" w:rsidR="00390988" w:rsidRDefault="00390988" w:rsidP="00390988">
      <w:pPr>
        <w:jc w:val="both"/>
      </w:pPr>
      <w:r>
        <w:t>Every organization expects that their assets and equipment will require maintenance. From routine repairs to unexpected damage and everything in between, things can happen to interrupt regular processes, but these interruptions cost the business money so minimizing downtime and maximizing knowledge capture is of utmost importance.</w:t>
      </w:r>
    </w:p>
    <w:p w14:paraId="54426D08" w14:textId="6D6842DF" w:rsidR="00390988" w:rsidRDefault="00390988" w:rsidP="00390988">
      <w:pPr>
        <w:jc w:val="both"/>
      </w:pPr>
      <w:r>
        <w:t>Designed with simplicity in mind, the Work Order Manager application will assist your organization with creation and assignment of work orders, while providing a convenient interface to your field-based employees that allows for an easy method to monitor for and complete assigned tasks with a few extra features to support their navigation to the job site and to account for the possibility of poor data connection while on the job.</w:t>
      </w:r>
    </w:p>
    <w:p w14:paraId="0BBBFE8F" w14:textId="462162C8" w:rsidR="000A3745" w:rsidRPr="000A3745" w:rsidRDefault="000A3745" w:rsidP="000A3745"/>
    <w:p w14:paraId="09D75A4B" w14:textId="619FCB6C" w:rsidR="000A3745" w:rsidRDefault="000A3745" w:rsidP="000A3745">
      <w:pPr>
        <w:pStyle w:val="Heading2"/>
        <w:rPr>
          <w:caps w:val="0"/>
          <w:color w:val="007DEB" w:themeColor="background2" w:themeShade="80"/>
          <w:sz w:val="32"/>
        </w:rPr>
      </w:pPr>
      <w:bookmarkStart w:id="10" w:name="_Toc78821129"/>
      <w:r>
        <w:rPr>
          <w:caps w:val="0"/>
          <w:color w:val="007DEB" w:themeColor="background2" w:themeShade="80"/>
          <w:sz w:val="32"/>
        </w:rPr>
        <w:t>End-Users</w:t>
      </w:r>
      <w:bookmarkEnd w:id="10"/>
    </w:p>
    <w:p w14:paraId="4916F1B5" w14:textId="77777777" w:rsidR="003139FF" w:rsidRDefault="000A3745" w:rsidP="000A3745">
      <w:pPr>
        <w:jc w:val="both"/>
      </w:pPr>
      <w:r>
        <w:t>There are defined roles within the system: Admin</w:t>
      </w:r>
      <w:r w:rsidR="003139FF">
        <w:t>istrative</w:t>
      </w:r>
      <w:r>
        <w:t xml:space="preserve"> user, Work Center super-user, and regular user. </w:t>
      </w:r>
    </w:p>
    <w:p w14:paraId="16457219" w14:textId="013C7096" w:rsidR="003139FF" w:rsidRDefault="003139FF" w:rsidP="000A3745">
      <w:pPr>
        <w:jc w:val="both"/>
      </w:pPr>
      <w:r>
        <w:t xml:space="preserve">An </w:t>
      </w:r>
      <w:r w:rsidR="00DB192F">
        <w:t>A</w:t>
      </w:r>
      <w:r>
        <w:t xml:space="preserve">dministrative user may or may not be well-versed in the detailed knowledge of the business/work center, but they provide a valuable support role to the organization. It is anticipated that this user will typically be office-based and would typically access this application via desktop computer. </w:t>
      </w:r>
    </w:p>
    <w:p w14:paraId="4F3A9DCE" w14:textId="0BB4AABB" w:rsidR="003139FF" w:rsidRDefault="003139FF" w:rsidP="000A3745">
      <w:pPr>
        <w:jc w:val="both"/>
      </w:pPr>
      <w:r>
        <w:t xml:space="preserve">A </w:t>
      </w:r>
      <w:r w:rsidR="00DB192F">
        <w:t>Work Center super-user</w:t>
      </w:r>
      <w:r w:rsidR="000A3745">
        <w:t xml:space="preserve"> </w:t>
      </w:r>
      <w:r>
        <w:t>is typically a leader in the business, with specific detailed knowledge of the assets within their department</w:t>
      </w:r>
      <w:r w:rsidR="00DB192F">
        <w:t xml:space="preserve"> and what/who would be required to fix them</w:t>
      </w:r>
      <w:r>
        <w:t>. They may split time between the office and the field so they would be expected to access the application both on a desktop or remotely on a tablet</w:t>
      </w:r>
      <w:r w:rsidR="00DB192F">
        <w:t>.</w:t>
      </w:r>
    </w:p>
    <w:p w14:paraId="4A4BD58F" w14:textId="07153292" w:rsidR="000A3745" w:rsidRDefault="00DB192F" w:rsidP="000A3745">
      <w:pPr>
        <w:jc w:val="both"/>
      </w:pPr>
      <w:r>
        <w:t xml:space="preserve">A Regular user will be field-based so will typically access the application remotely via tablet/handheld device to manage their tasks within work orders that they have been assigned to. </w:t>
      </w:r>
    </w:p>
    <w:p w14:paraId="65880CED" w14:textId="2F64D42A" w:rsidR="008567AA" w:rsidRDefault="008567AA" w:rsidP="000A3745">
      <w:pPr>
        <w:jc w:val="both"/>
      </w:pPr>
    </w:p>
    <w:p w14:paraId="4A2C1098" w14:textId="1785800C" w:rsidR="008567AA" w:rsidRDefault="008567AA" w:rsidP="000A3745">
      <w:pPr>
        <w:jc w:val="both"/>
      </w:pPr>
    </w:p>
    <w:p w14:paraId="778E0441" w14:textId="1E461EC9" w:rsidR="008567AA" w:rsidRDefault="008567AA" w:rsidP="000A3745">
      <w:pPr>
        <w:jc w:val="both"/>
      </w:pPr>
    </w:p>
    <w:p w14:paraId="0317D186" w14:textId="43CDC69D" w:rsidR="008567AA" w:rsidRDefault="008567AA" w:rsidP="000A3745">
      <w:pPr>
        <w:jc w:val="both"/>
      </w:pPr>
    </w:p>
    <w:p w14:paraId="4CBA1F1C" w14:textId="079A7AEB" w:rsidR="000A3745" w:rsidRDefault="000A3745" w:rsidP="000A3745">
      <w:pPr>
        <w:pStyle w:val="Heading2"/>
        <w:rPr>
          <w:caps w:val="0"/>
          <w:color w:val="007DEB" w:themeColor="background2" w:themeShade="80"/>
          <w:sz w:val="32"/>
        </w:rPr>
      </w:pPr>
      <w:bookmarkStart w:id="11" w:name="_Toc78821130"/>
      <w:r w:rsidRPr="000A3745">
        <w:rPr>
          <w:caps w:val="0"/>
          <w:color w:val="007DEB" w:themeColor="background2" w:themeShade="80"/>
          <w:sz w:val="32"/>
        </w:rPr>
        <w:lastRenderedPageBreak/>
        <w:t>Main Functions of the system</w:t>
      </w:r>
      <w:bookmarkEnd w:id="11"/>
    </w:p>
    <w:p w14:paraId="4C6A4B3C" w14:textId="60AFD371" w:rsidR="008567AA" w:rsidRPr="008567AA" w:rsidRDefault="008567AA" w:rsidP="008567AA">
      <w:pPr>
        <w:jc w:val="both"/>
      </w:pPr>
      <w:r>
        <w:t>The application workflow begins with a notification that an asset or piece of equipment needs attention. An administrative user would take this information and enter it into the application to generate a formal notification that is then automatically sent in real-time to a super-user within the work centre that is responsible for the asset in question. This super-user can then take the information from the notification to generate a work order with more detail about what is required to correct the issue. Assignment of tasks/operations to specific users within the department can be done at any time, allowing the super-user to leverage the specific skillsets of their staff. Regular users will see their assignments upon accessing the application and can navigate to specific work orders to see the details of what they are required to do. Within a specific work order, any user will be able to access geolocation information to assist with locating and traveling to the job site.</w:t>
      </w:r>
    </w:p>
    <w:p w14:paraId="43CF17AD" w14:textId="368EAA67" w:rsidR="00AA2838" w:rsidRDefault="008567AA" w:rsidP="008567AA">
      <w:pPr>
        <w:pStyle w:val="ListBullet"/>
        <w:numPr>
          <w:ilvl w:val="0"/>
          <w:numId w:val="0"/>
        </w:numPr>
        <w:spacing w:after="120"/>
      </w:pPr>
      <w:r>
        <w:t>Admin user</w:t>
      </w:r>
    </w:p>
    <w:p w14:paraId="0F1A6E67" w14:textId="77777777" w:rsidR="00DB192F" w:rsidRDefault="00DB192F" w:rsidP="00DB192F">
      <w:pPr>
        <w:pStyle w:val="ListParagraph"/>
        <w:numPr>
          <w:ilvl w:val="0"/>
          <w:numId w:val="11"/>
        </w:numPr>
        <w:jc w:val="both"/>
      </w:pPr>
      <w:r>
        <w:t>Full summary visibility to all data within the application</w:t>
      </w:r>
    </w:p>
    <w:p w14:paraId="040A1719" w14:textId="77777777" w:rsidR="00DB192F" w:rsidRDefault="00DB192F" w:rsidP="00DB192F">
      <w:pPr>
        <w:pStyle w:val="ListParagraph"/>
        <w:numPr>
          <w:ilvl w:val="0"/>
          <w:numId w:val="11"/>
        </w:numPr>
        <w:jc w:val="both"/>
      </w:pPr>
      <w:r>
        <w:t>Notification creation</w:t>
      </w:r>
    </w:p>
    <w:p w14:paraId="1224DDF8" w14:textId="77777777" w:rsidR="00DB192F" w:rsidRDefault="00DB192F" w:rsidP="00DB192F">
      <w:pPr>
        <w:pStyle w:val="ListParagraph"/>
        <w:numPr>
          <w:ilvl w:val="0"/>
          <w:numId w:val="11"/>
        </w:numPr>
        <w:jc w:val="both"/>
      </w:pPr>
      <w:r>
        <w:t>New user creation</w:t>
      </w:r>
    </w:p>
    <w:p w14:paraId="2B643C4D" w14:textId="77777777" w:rsidR="00DB192F" w:rsidRDefault="00DB192F" w:rsidP="00DB192F">
      <w:pPr>
        <w:pStyle w:val="ListParagraph"/>
        <w:numPr>
          <w:ilvl w:val="0"/>
          <w:numId w:val="11"/>
        </w:numPr>
        <w:jc w:val="both"/>
      </w:pPr>
      <w:r>
        <w:t>Password reset</w:t>
      </w:r>
    </w:p>
    <w:p w14:paraId="30938EFB" w14:textId="77777777" w:rsidR="00DB192F" w:rsidRDefault="00DB192F" w:rsidP="00DB192F">
      <w:pPr>
        <w:pStyle w:val="ListParagraph"/>
        <w:numPr>
          <w:ilvl w:val="0"/>
          <w:numId w:val="11"/>
        </w:numPr>
        <w:jc w:val="both"/>
      </w:pPr>
      <w:r>
        <w:t>Lock user account</w:t>
      </w:r>
    </w:p>
    <w:p w14:paraId="02794EC0" w14:textId="1F03B48B" w:rsidR="00DB192F" w:rsidRDefault="00DB192F" w:rsidP="00DB192F">
      <w:pPr>
        <w:pStyle w:val="ListParagraph"/>
        <w:numPr>
          <w:ilvl w:val="0"/>
          <w:numId w:val="11"/>
        </w:numPr>
        <w:jc w:val="both"/>
      </w:pPr>
      <w:r>
        <w:t xml:space="preserve">Delete functionality </w:t>
      </w:r>
    </w:p>
    <w:p w14:paraId="14F648D1" w14:textId="5174A20B" w:rsidR="008567AA" w:rsidRDefault="008567AA" w:rsidP="00DB192F">
      <w:pPr>
        <w:jc w:val="both"/>
      </w:pPr>
      <w:r>
        <w:t>Work Center super-user</w:t>
      </w:r>
    </w:p>
    <w:p w14:paraId="6124BE9E" w14:textId="77777777" w:rsidR="00482DA2" w:rsidRDefault="00482DA2" w:rsidP="00482DA2">
      <w:pPr>
        <w:pStyle w:val="ListParagraph"/>
        <w:numPr>
          <w:ilvl w:val="0"/>
          <w:numId w:val="10"/>
        </w:numPr>
        <w:jc w:val="both"/>
      </w:pPr>
      <w:r>
        <w:t>Full summary visibility to all data within their work center</w:t>
      </w:r>
    </w:p>
    <w:p w14:paraId="59B1A1C4" w14:textId="77777777" w:rsidR="00482DA2" w:rsidRDefault="00482DA2" w:rsidP="00482DA2">
      <w:pPr>
        <w:pStyle w:val="ListParagraph"/>
        <w:numPr>
          <w:ilvl w:val="0"/>
          <w:numId w:val="10"/>
        </w:numPr>
        <w:jc w:val="both"/>
      </w:pPr>
      <w:r>
        <w:t>Work order creation from a notification</w:t>
      </w:r>
    </w:p>
    <w:p w14:paraId="0E97CB66" w14:textId="77777777" w:rsidR="00482DA2" w:rsidRDefault="00482DA2" w:rsidP="00482DA2">
      <w:pPr>
        <w:pStyle w:val="ListParagraph"/>
        <w:numPr>
          <w:ilvl w:val="0"/>
          <w:numId w:val="10"/>
        </w:numPr>
        <w:spacing w:after="0"/>
        <w:jc w:val="both"/>
      </w:pPr>
      <w:r>
        <w:t>Work order operation assignment</w:t>
      </w:r>
    </w:p>
    <w:p w14:paraId="6EC5EEE1" w14:textId="7062D0CF" w:rsidR="008567AA" w:rsidRDefault="00482DA2" w:rsidP="00482DA2">
      <w:pPr>
        <w:pStyle w:val="ListBullet"/>
        <w:numPr>
          <w:ilvl w:val="0"/>
          <w:numId w:val="10"/>
        </w:numPr>
        <w:spacing w:before="0" w:after="120"/>
      </w:pPr>
      <w:r>
        <w:t>Delete functionality</w:t>
      </w:r>
    </w:p>
    <w:p w14:paraId="36098298" w14:textId="7E9DBC17" w:rsidR="008567AA" w:rsidRDefault="008567AA" w:rsidP="008567AA">
      <w:pPr>
        <w:pStyle w:val="ListBullet"/>
        <w:numPr>
          <w:ilvl w:val="0"/>
          <w:numId w:val="0"/>
        </w:numPr>
        <w:spacing w:after="120"/>
      </w:pPr>
      <w:r>
        <w:t>Regular user</w:t>
      </w:r>
    </w:p>
    <w:p w14:paraId="0445C023" w14:textId="7F211E4A" w:rsidR="008567AA" w:rsidRDefault="008567AA" w:rsidP="00482DA2">
      <w:pPr>
        <w:pStyle w:val="ListParagraph"/>
        <w:numPr>
          <w:ilvl w:val="0"/>
          <w:numId w:val="10"/>
        </w:numPr>
        <w:jc w:val="both"/>
      </w:pPr>
      <w:r>
        <w:t>View all work orders to which they are assigned</w:t>
      </w:r>
    </w:p>
    <w:p w14:paraId="3493ED0D" w14:textId="16CF00DF" w:rsidR="008567AA" w:rsidRDefault="008567AA" w:rsidP="00482DA2">
      <w:pPr>
        <w:pStyle w:val="ListParagraph"/>
        <w:numPr>
          <w:ilvl w:val="0"/>
          <w:numId w:val="10"/>
        </w:numPr>
        <w:jc w:val="both"/>
      </w:pPr>
      <w:r>
        <w:t>Change status and add comments to operations that are assigned to them</w:t>
      </w:r>
    </w:p>
    <w:p w14:paraId="1E61351E" w14:textId="329B7B37" w:rsidR="008567AA" w:rsidRDefault="008567AA" w:rsidP="00482DA2">
      <w:pPr>
        <w:pStyle w:val="ListParagraph"/>
        <w:numPr>
          <w:ilvl w:val="0"/>
          <w:numId w:val="10"/>
        </w:numPr>
        <w:jc w:val="both"/>
      </w:pPr>
      <w:r>
        <w:t>Close work order and add final notes once all operations are complete</w:t>
      </w:r>
    </w:p>
    <w:p w14:paraId="319EA538" w14:textId="77777777" w:rsidR="000B7FE9" w:rsidRDefault="000B7FE9" w:rsidP="008567AA">
      <w:pPr>
        <w:pStyle w:val="ListBullet"/>
        <w:numPr>
          <w:ilvl w:val="0"/>
          <w:numId w:val="0"/>
        </w:numPr>
        <w:spacing w:after="120"/>
      </w:pPr>
    </w:p>
    <w:p w14:paraId="45FEB6AC" w14:textId="77777777" w:rsidR="000B7FE9" w:rsidRDefault="000B7FE9" w:rsidP="000B7FE9"/>
    <w:p w14:paraId="0116927D" w14:textId="77777777" w:rsidR="000B7FE9" w:rsidRDefault="000B7FE9" w:rsidP="000B7FE9"/>
    <w:p w14:paraId="13F47CAF" w14:textId="77777777" w:rsidR="000B7FE9" w:rsidRDefault="000B7FE9" w:rsidP="000B7FE9"/>
    <w:p w14:paraId="6CA6079E" w14:textId="77777777" w:rsidR="000B7FE9" w:rsidRDefault="000B7FE9" w:rsidP="000B7FE9"/>
    <w:p w14:paraId="5160144C" w14:textId="16B39F9C" w:rsidR="000B7FE9" w:rsidRPr="00390988" w:rsidRDefault="00390988" w:rsidP="00390988">
      <w:pPr>
        <w:pStyle w:val="Heading1"/>
        <w:rPr>
          <w:color w:val="007DEB" w:themeColor="background2" w:themeShade="80"/>
        </w:rPr>
      </w:pPr>
      <w:bookmarkStart w:id="12" w:name="_Toc78821131"/>
      <w:r>
        <w:rPr>
          <w:color w:val="007DEB" w:themeColor="background2" w:themeShade="80"/>
        </w:rPr>
        <w:lastRenderedPageBreak/>
        <w:t>Installation Procedures</w:t>
      </w:r>
      <w:bookmarkEnd w:id="12"/>
    </w:p>
    <w:p w14:paraId="12F04B27" w14:textId="6D2EE65E" w:rsidR="000A3745" w:rsidRDefault="000A3745" w:rsidP="000A3745">
      <w:pPr>
        <w:jc w:val="both"/>
      </w:pPr>
      <w:r>
        <w:t>No specific installation is required. Simply click on the following link and login with your credentials:</w:t>
      </w:r>
    </w:p>
    <w:p w14:paraId="2D5A9B67" w14:textId="4F8493A5" w:rsidR="00390988" w:rsidRDefault="003C3AE0" w:rsidP="000A3745">
      <w:pPr>
        <w:spacing w:before="0" w:after="0" w:line="240" w:lineRule="auto"/>
        <w:jc w:val="both"/>
        <w:rPr>
          <w:rFonts w:ascii="Segoe UI" w:hAnsi="Segoe UI" w:cs="Segoe UI"/>
          <w:sz w:val="21"/>
          <w:szCs w:val="21"/>
        </w:rPr>
      </w:pPr>
      <w:hyperlink r:id="rId12" w:tgtFrame="_blank" w:tooltip="http://workordermanagement-env.eba-b6f4e7q2.us-west-1.elasticbeanstalk.com/login" w:history="1">
        <w:r w:rsidR="00390988">
          <w:rPr>
            <w:rStyle w:val="Hyperlink"/>
            <w:rFonts w:ascii="Segoe UI" w:hAnsi="Segoe UI" w:cs="Segoe UI"/>
            <w:sz w:val="21"/>
            <w:szCs w:val="21"/>
          </w:rPr>
          <w:t>http://workordermanagement-env.eba-b6f4e7q2.us-west-1.elasticbeanstalk.com/login</w:t>
        </w:r>
      </w:hyperlink>
    </w:p>
    <w:p w14:paraId="2C20F2B1" w14:textId="77777777" w:rsidR="000A3745" w:rsidRDefault="000A3745" w:rsidP="000A3745">
      <w:pPr>
        <w:spacing w:before="0" w:after="0" w:line="240" w:lineRule="auto"/>
        <w:jc w:val="both"/>
        <w:rPr>
          <w:rFonts w:ascii="Segoe UI" w:hAnsi="Segoe UI" w:cs="Segoe UI"/>
          <w:sz w:val="21"/>
          <w:szCs w:val="21"/>
        </w:rPr>
      </w:pPr>
    </w:p>
    <w:p w14:paraId="2D46C869" w14:textId="597202B2" w:rsidR="000A3745" w:rsidRDefault="000A3745" w:rsidP="000A3745">
      <w:pPr>
        <w:jc w:val="both"/>
      </w:pPr>
      <w:r>
        <w:t>Upon successful login, the user will be automatically directed to a web page specific to the role that their account is assigned. Each of these will be addressed in the documentation to follow.</w:t>
      </w:r>
    </w:p>
    <w:p w14:paraId="147EF613" w14:textId="1D979F66" w:rsidR="00390988" w:rsidRDefault="000A3745" w:rsidP="000A3745">
      <w:pPr>
        <w:jc w:val="both"/>
      </w:pPr>
      <w:r>
        <w:t>No uninstallation is required.</w:t>
      </w:r>
    </w:p>
    <w:p w14:paraId="1C68F651" w14:textId="01BE4876" w:rsidR="00390988" w:rsidRDefault="00390988" w:rsidP="000A3745">
      <w:pPr>
        <w:jc w:val="both"/>
      </w:pPr>
    </w:p>
    <w:p w14:paraId="7BEE91D5" w14:textId="0A5D96B7" w:rsidR="00390988" w:rsidRDefault="00390988" w:rsidP="000A3745">
      <w:pPr>
        <w:jc w:val="both"/>
      </w:pPr>
    </w:p>
    <w:p w14:paraId="436B981D" w14:textId="11B75BC4" w:rsidR="00390988" w:rsidRDefault="00390988" w:rsidP="000B7FE9"/>
    <w:p w14:paraId="42482FC4" w14:textId="665D4991" w:rsidR="00390988" w:rsidRDefault="00390988" w:rsidP="000B7FE9"/>
    <w:p w14:paraId="23DC37F0" w14:textId="525ABA1E" w:rsidR="00390988" w:rsidRDefault="00390988" w:rsidP="000B7FE9"/>
    <w:p w14:paraId="7DA2F91F" w14:textId="703C0D80" w:rsidR="00390988" w:rsidRDefault="00390988" w:rsidP="000B7FE9"/>
    <w:p w14:paraId="4ADECF6D" w14:textId="60C8600A" w:rsidR="00390988" w:rsidRDefault="00390988" w:rsidP="000B7FE9"/>
    <w:p w14:paraId="02193880" w14:textId="1C994A50" w:rsidR="00390988" w:rsidRDefault="00390988" w:rsidP="000B7FE9"/>
    <w:p w14:paraId="3FC4A14D" w14:textId="756CE754" w:rsidR="00390988" w:rsidRDefault="00390988" w:rsidP="000B7FE9"/>
    <w:p w14:paraId="6DF371FB" w14:textId="2F689CC0" w:rsidR="00390988" w:rsidRDefault="00390988" w:rsidP="000B7FE9"/>
    <w:p w14:paraId="5B52413F" w14:textId="7D9E035F" w:rsidR="00390988" w:rsidRDefault="00390988" w:rsidP="000B7FE9"/>
    <w:p w14:paraId="31F44C86" w14:textId="042871A6" w:rsidR="00390988" w:rsidRDefault="00390988" w:rsidP="000B7FE9"/>
    <w:p w14:paraId="1E9C8CED" w14:textId="76D72C99" w:rsidR="00390988" w:rsidRDefault="00390988" w:rsidP="000B7FE9"/>
    <w:p w14:paraId="37D6D4E1" w14:textId="47B199C6" w:rsidR="00390988" w:rsidRDefault="00390988" w:rsidP="000B7FE9"/>
    <w:p w14:paraId="03651933" w14:textId="58846BF4" w:rsidR="00390988" w:rsidRDefault="00390988" w:rsidP="000B7FE9"/>
    <w:p w14:paraId="6B2E52D8" w14:textId="6B2D1530" w:rsidR="00390988" w:rsidRDefault="00390988" w:rsidP="000B7FE9"/>
    <w:p w14:paraId="3B92C1DB" w14:textId="77777777" w:rsidR="00390988" w:rsidRDefault="00390988" w:rsidP="000B7FE9"/>
    <w:p w14:paraId="5D8A71F7" w14:textId="77777777" w:rsidR="000B7FE9" w:rsidRDefault="000B7FE9" w:rsidP="000B7FE9"/>
    <w:p w14:paraId="7D522E09" w14:textId="14905301" w:rsidR="004511DD" w:rsidRDefault="004511DD" w:rsidP="00390988">
      <w:pPr>
        <w:pStyle w:val="Heading1"/>
        <w:spacing w:before="0"/>
        <w:rPr>
          <w:color w:val="007DEB" w:themeColor="background2" w:themeShade="80"/>
        </w:rPr>
      </w:pPr>
      <w:bookmarkStart w:id="13" w:name="_Toc78821132"/>
      <w:r>
        <w:rPr>
          <w:color w:val="007DEB" w:themeColor="background2" w:themeShade="80"/>
        </w:rPr>
        <w:lastRenderedPageBreak/>
        <w:t>Reference Material</w:t>
      </w:r>
      <w:bookmarkEnd w:id="13"/>
    </w:p>
    <w:p w14:paraId="7BAD8BC5" w14:textId="749DE8FD" w:rsidR="004511DD" w:rsidRDefault="00D95515" w:rsidP="00D95515">
      <w:pPr>
        <w:pStyle w:val="Heading2"/>
        <w:rPr>
          <w:caps w:val="0"/>
          <w:color w:val="007DEB" w:themeColor="background2" w:themeShade="80"/>
          <w:sz w:val="32"/>
        </w:rPr>
      </w:pPr>
      <w:bookmarkStart w:id="14" w:name="_Toc78821133"/>
      <w:r>
        <w:rPr>
          <w:caps w:val="0"/>
          <w:color w:val="007DEB" w:themeColor="background2" w:themeShade="80"/>
          <w:sz w:val="32"/>
        </w:rPr>
        <w:t>Login</w:t>
      </w:r>
      <w:bookmarkEnd w:id="14"/>
    </w:p>
    <w:p w14:paraId="7F9B4373" w14:textId="77777777" w:rsidR="004764CD" w:rsidRDefault="00D95515" w:rsidP="004764CD">
      <w:pPr>
        <w:keepNext/>
      </w:pPr>
      <w:r w:rsidRPr="00D95515">
        <w:rPr>
          <w:noProof/>
        </w:rPr>
        <w:drawing>
          <wp:inline distT="0" distB="0" distL="0" distR="0" wp14:anchorId="103B4817" wp14:editId="751B8E7F">
            <wp:extent cx="54864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207" cy="2643632"/>
                    </a:xfrm>
                    <a:prstGeom prst="rect">
                      <a:avLst/>
                    </a:prstGeom>
                  </pic:spPr>
                </pic:pic>
              </a:graphicData>
            </a:graphic>
          </wp:inline>
        </w:drawing>
      </w:r>
    </w:p>
    <w:p w14:paraId="69001663" w14:textId="7D66257E" w:rsidR="00D95515"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1</w:t>
      </w:r>
      <w:r w:rsidR="00C217E1">
        <w:rPr>
          <w:noProof/>
        </w:rPr>
        <w:fldChar w:fldCharType="end"/>
      </w:r>
      <w:r>
        <w:t xml:space="preserve"> - Login screen</w:t>
      </w:r>
    </w:p>
    <w:p w14:paraId="52B9415E" w14:textId="77777777" w:rsidR="008E07BA" w:rsidRPr="008E07BA" w:rsidRDefault="008E07BA" w:rsidP="008E07BA"/>
    <w:p w14:paraId="5143B2F5" w14:textId="3D368790" w:rsidR="00D95515" w:rsidRDefault="00D95515" w:rsidP="00D95515">
      <w:pPr>
        <w:pStyle w:val="Heading2"/>
        <w:rPr>
          <w:caps w:val="0"/>
          <w:color w:val="007DEB" w:themeColor="background2" w:themeShade="80"/>
          <w:sz w:val="32"/>
        </w:rPr>
      </w:pPr>
      <w:bookmarkStart w:id="15" w:name="_Toc78821134"/>
      <w:r w:rsidRPr="00D95515">
        <w:rPr>
          <w:caps w:val="0"/>
          <w:color w:val="007DEB" w:themeColor="background2" w:themeShade="80"/>
          <w:sz w:val="32"/>
        </w:rPr>
        <w:t>Administrative User Screens</w:t>
      </w:r>
      <w:bookmarkEnd w:id="15"/>
    </w:p>
    <w:p w14:paraId="01A43D23" w14:textId="77777777" w:rsidR="004764CD" w:rsidRDefault="00D95515" w:rsidP="004764CD">
      <w:pPr>
        <w:keepNext/>
      </w:pPr>
      <w:r w:rsidRPr="00D95515">
        <w:rPr>
          <w:noProof/>
        </w:rPr>
        <w:drawing>
          <wp:inline distT="0" distB="0" distL="0" distR="0" wp14:anchorId="4F894F14" wp14:editId="4B976529">
            <wp:extent cx="5486400" cy="2513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513965"/>
                    </a:xfrm>
                    <a:prstGeom prst="rect">
                      <a:avLst/>
                    </a:prstGeom>
                  </pic:spPr>
                </pic:pic>
              </a:graphicData>
            </a:graphic>
          </wp:inline>
        </w:drawing>
      </w:r>
    </w:p>
    <w:p w14:paraId="6FFB68AA" w14:textId="7FACCBDC" w:rsidR="00D95515"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2</w:t>
      </w:r>
      <w:r w:rsidR="00C217E1">
        <w:rPr>
          <w:noProof/>
        </w:rPr>
        <w:fldChar w:fldCharType="end"/>
      </w:r>
      <w:r>
        <w:t xml:space="preserve"> - Administrative landing page</w:t>
      </w:r>
    </w:p>
    <w:p w14:paraId="40C0095B" w14:textId="77777777" w:rsidR="004764CD" w:rsidRDefault="004764CD" w:rsidP="004764CD">
      <w:pPr>
        <w:keepNext/>
      </w:pPr>
      <w:r w:rsidRPr="004764CD">
        <w:rPr>
          <w:noProof/>
        </w:rPr>
        <w:lastRenderedPageBreak/>
        <w:drawing>
          <wp:inline distT="0" distB="0" distL="0" distR="0" wp14:anchorId="653B6BE9" wp14:editId="32745A00">
            <wp:extent cx="5486400" cy="102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27430"/>
                    </a:xfrm>
                    <a:prstGeom prst="rect">
                      <a:avLst/>
                    </a:prstGeom>
                  </pic:spPr>
                </pic:pic>
              </a:graphicData>
            </a:graphic>
          </wp:inline>
        </w:drawing>
      </w:r>
    </w:p>
    <w:p w14:paraId="3C4C9B51" w14:textId="4C0AC127" w:rsidR="00D95515" w:rsidRDefault="004764CD" w:rsidP="004764CD">
      <w:pPr>
        <w:pStyle w:val="Caption"/>
        <w:rPr>
          <w:noProof/>
        </w:rPr>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3</w:t>
      </w:r>
      <w:r w:rsidR="00C217E1">
        <w:rPr>
          <w:noProof/>
        </w:rPr>
        <w:fldChar w:fldCharType="end"/>
      </w:r>
      <w:r>
        <w:t xml:space="preserve"> - Expanded 'Create a New Notification</w:t>
      </w:r>
      <w:r>
        <w:rPr>
          <w:noProof/>
        </w:rPr>
        <w:t xml:space="preserve"> '</w:t>
      </w:r>
    </w:p>
    <w:p w14:paraId="1BBB4698" w14:textId="77777777" w:rsidR="004764CD" w:rsidRPr="004764CD" w:rsidRDefault="004764CD" w:rsidP="004764CD"/>
    <w:p w14:paraId="62AB3037" w14:textId="77777777" w:rsidR="004764CD" w:rsidRDefault="004764CD" w:rsidP="004764CD">
      <w:pPr>
        <w:keepNext/>
      </w:pPr>
      <w:r w:rsidRPr="004764CD">
        <w:rPr>
          <w:noProof/>
        </w:rPr>
        <w:drawing>
          <wp:inline distT="0" distB="0" distL="0" distR="0" wp14:anchorId="06A53DED" wp14:editId="72F09137">
            <wp:extent cx="54864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19175"/>
                    </a:xfrm>
                    <a:prstGeom prst="rect">
                      <a:avLst/>
                    </a:prstGeom>
                  </pic:spPr>
                </pic:pic>
              </a:graphicData>
            </a:graphic>
          </wp:inline>
        </w:drawing>
      </w:r>
    </w:p>
    <w:p w14:paraId="300F15BC" w14:textId="2C696469" w:rsidR="004764CD"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4</w:t>
      </w:r>
      <w:r w:rsidR="00C217E1">
        <w:rPr>
          <w:noProof/>
        </w:rPr>
        <w:fldChar w:fldCharType="end"/>
      </w:r>
      <w:r>
        <w:t xml:space="preserve"> - Expanded 'Create a New User'</w:t>
      </w:r>
    </w:p>
    <w:p w14:paraId="13D7AE33" w14:textId="77777777" w:rsidR="004764CD" w:rsidRPr="004764CD" w:rsidRDefault="004764CD" w:rsidP="004764CD"/>
    <w:p w14:paraId="46C8BE57" w14:textId="77777777" w:rsidR="004764CD" w:rsidRDefault="004764CD" w:rsidP="004764CD">
      <w:pPr>
        <w:keepNext/>
      </w:pPr>
      <w:r w:rsidRPr="004764CD">
        <w:rPr>
          <w:noProof/>
        </w:rPr>
        <w:drawing>
          <wp:inline distT="0" distB="0" distL="0" distR="0" wp14:anchorId="4C53792C" wp14:editId="45ECC585">
            <wp:extent cx="5486400" cy="2670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70810"/>
                    </a:xfrm>
                    <a:prstGeom prst="rect">
                      <a:avLst/>
                    </a:prstGeom>
                  </pic:spPr>
                </pic:pic>
              </a:graphicData>
            </a:graphic>
          </wp:inline>
        </w:drawing>
      </w:r>
    </w:p>
    <w:p w14:paraId="7B6E4A67" w14:textId="72A2A8B1" w:rsidR="004764CD"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5</w:t>
      </w:r>
      <w:r w:rsidR="00C217E1">
        <w:rPr>
          <w:noProof/>
        </w:rPr>
        <w:fldChar w:fldCharType="end"/>
      </w:r>
      <w:r>
        <w:t xml:space="preserve"> - Summary View of All Notifications</w:t>
      </w:r>
      <w:r>
        <w:rPr>
          <w:noProof/>
        </w:rPr>
        <w:t xml:space="preserve"> and All Work Orders</w:t>
      </w:r>
    </w:p>
    <w:p w14:paraId="151BC355" w14:textId="77777777" w:rsidR="004764CD" w:rsidRDefault="004764CD" w:rsidP="004764CD">
      <w:pPr>
        <w:keepNext/>
      </w:pPr>
      <w:r w:rsidRPr="004764CD">
        <w:rPr>
          <w:noProof/>
        </w:rPr>
        <w:lastRenderedPageBreak/>
        <w:drawing>
          <wp:inline distT="0" distB="0" distL="0" distR="0" wp14:anchorId="23B7966F" wp14:editId="70758DFE">
            <wp:extent cx="5486400" cy="168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84020"/>
                    </a:xfrm>
                    <a:prstGeom prst="rect">
                      <a:avLst/>
                    </a:prstGeom>
                  </pic:spPr>
                </pic:pic>
              </a:graphicData>
            </a:graphic>
          </wp:inline>
        </w:drawing>
      </w:r>
    </w:p>
    <w:p w14:paraId="376270CD" w14:textId="668D8233" w:rsidR="004764CD"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6</w:t>
      </w:r>
      <w:r w:rsidR="00C217E1">
        <w:rPr>
          <w:noProof/>
        </w:rPr>
        <w:fldChar w:fldCharType="end"/>
      </w:r>
      <w:r>
        <w:t xml:space="preserve"> - Summary View of All Operations</w:t>
      </w:r>
    </w:p>
    <w:p w14:paraId="5DC8DA28" w14:textId="77777777" w:rsidR="008E07BA" w:rsidRPr="008E07BA" w:rsidRDefault="008E07BA" w:rsidP="008E07BA"/>
    <w:p w14:paraId="2CE867C0" w14:textId="77777777" w:rsidR="004764CD" w:rsidRDefault="004764CD" w:rsidP="004764CD">
      <w:pPr>
        <w:keepNext/>
      </w:pPr>
      <w:r w:rsidRPr="004764CD">
        <w:rPr>
          <w:noProof/>
        </w:rPr>
        <w:drawing>
          <wp:inline distT="0" distB="0" distL="0" distR="0" wp14:anchorId="3C7B3A5A" wp14:editId="3932047D">
            <wp:extent cx="5486400" cy="239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92680"/>
                    </a:xfrm>
                    <a:prstGeom prst="rect">
                      <a:avLst/>
                    </a:prstGeom>
                  </pic:spPr>
                </pic:pic>
              </a:graphicData>
            </a:graphic>
          </wp:inline>
        </w:drawing>
      </w:r>
    </w:p>
    <w:p w14:paraId="59D53A9D" w14:textId="11B0FF58" w:rsidR="004764CD"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7</w:t>
      </w:r>
      <w:r w:rsidR="00C217E1">
        <w:rPr>
          <w:noProof/>
        </w:rPr>
        <w:fldChar w:fldCharType="end"/>
      </w:r>
      <w:r>
        <w:t xml:space="preserve"> - Summary View of All Users</w:t>
      </w:r>
    </w:p>
    <w:p w14:paraId="47C5E299" w14:textId="77788BD0" w:rsidR="00D95515" w:rsidRDefault="00D95515" w:rsidP="00D95515">
      <w:pPr>
        <w:pStyle w:val="Heading2"/>
        <w:rPr>
          <w:caps w:val="0"/>
          <w:color w:val="007DEB" w:themeColor="background2" w:themeShade="80"/>
          <w:sz w:val="32"/>
        </w:rPr>
      </w:pPr>
      <w:bookmarkStart w:id="16" w:name="_Toc78821135"/>
      <w:r>
        <w:rPr>
          <w:caps w:val="0"/>
          <w:color w:val="007DEB" w:themeColor="background2" w:themeShade="80"/>
          <w:sz w:val="32"/>
        </w:rPr>
        <w:lastRenderedPageBreak/>
        <w:t>Work Center Super-</w:t>
      </w:r>
      <w:r w:rsidRPr="00D95515">
        <w:rPr>
          <w:caps w:val="0"/>
          <w:color w:val="007DEB" w:themeColor="background2" w:themeShade="80"/>
          <w:sz w:val="32"/>
        </w:rPr>
        <w:t>User Screens</w:t>
      </w:r>
      <w:bookmarkEnd w:id="16"/>
    </w:p>
    <w:p w14:paraId="0F84F92A" w14:textId="77777777" w:rsidR="004764CD" w:rsidRDefault="004764CD" w:rsidP="004764CD">
      <w:pPr>
        <w:keepNext/>
      </w:pPr>
      <w:r w:rsidRPr="004764CD">
        <w:rPr>
          <w:noProof/>
        </w:rPr>
        <w:drawing>
          <wp:inline distT="0" distB="0" distL="0" distR="0" wp14:anchorId="32300F4F" wp14:editId="78C8276E">
            <wp:extent cx="54864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13025"/>
                    </a:xfrm>
                    <a:prstGeom prst="rect">
                      <a:avLst/>
                    </a:prstGeom>
                  </pic:spPr>
                </pic:pic>
              </a:graphicData>
            </a:graphic>
          </wp:inline>
        </w:drawing>
      </w:r>
    </w:p>
    <w:p w14:paraId="7B578843" w14:textId="5FFD3B33" w:rsidR="004764CD"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8</w:t>
      </w:r>
      <w:r w:rsidR="00C217E1">
        <w:rPr>
          <w:noProof/>
        </w:rPr>
        <w:fldChar w:fldCharType="end"/>
      </w:r>
      <w:r>
        <w:t xml:space="preserve"> - </w:t>
      </w:r>
      <w:r w:rsidRPr="00C40FF3">
        <w:t>Work Center Landing Page with Summary View of All Notifications</w:t>
      </w:r>
    </w:p>
    <w:p w14:paraId="7BFECE17" w14:textId="77777777" w:rsidR="00237B2A" w:rsidRPr="00237B2A" w:rsidRDefault="00237B2A" w:rsidP="00237B2A"/>
    <w:p w14:paraId="4C68A7C9" w14:textId="77777777" w:rsidR="004764CD" w:rsidRDefault="004764CD" w:rsidP="004764CD">
      <w:pPr>
        <w:keepNext/>
      </w:pPr>
      <w:r w:rsidRPr="004764CD">
        <w:rPr>
          <w:noProof/>
        </w:rPr>
        <w:drawing>
          <wp:inline distT="0" distB="0" distL="0" distR="0" wp14:anchorId="41F08675" wp14:editId="04399BDE">
            <wp:extent cx="5486400" cy="141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12240"/>
                    </a:xfrm>
                    <a:prstGeom prst="rect">
                      <a:avLst/>
                    </a:prstGeom>
                  </pic:spPr>
                </pic:pic>
              </a:graphicData>
            </a:graphic>
          </wp:inline>
        </w:drawing>
      </w:r>
    </w:p>
    <w:p w14:paraId="56013850" w14:textId="1EB2FF11" w:rsidR="004764CD" w:rsidRDefault="004764CD" w:rsidP="004764CD">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sidR="00237B2A">
        <w:rPr>
          <w:noProof/>
        </w:rPr>
        <w:t>9</w:t>
      </w:r>
      <w:r w:rsidR="00C217E1">
        <w:rPr>
          <w:noProof/>
        </w:rPr>
        <w:fldChar w:fldCharType="end"/>
      </w:r>
      <w:r>
        <w:t xml:space="preserve"> </w:t>
      </w:r>
      <w:r w:rsidRPr="009E2B21">
        <w:t>- Expanded 'Create Work Order from Notification</w:t>
      </w:r>
      <w:r>
        <w:t>'</w:t>
      </w:r>
    </w:p>
    <w:p w14:paraId="7F46F2A2" w14:textId="77777777" w:rsidR="00237B2A" w:rsidRDefault="00237B2A" w:rsidP="00237B2A">
      <w:pPr>
        <w:keepNext/>
      </w:pPr>
      <w:r w:rsidRPr="00237B2A">
        <w:rPr>
          <w:noProof/>
        </w:rPr>
        <w:lastRenderedPageBreak/>
        <w:drawing>
          <wp:inline distT="0" distB="0" distL="0" distR="0" wp14:anchorId="78CFDE53" wp14:editId="119CE8F3">
            <wp:extent cx="5486400" cy="263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37155"/>
                    </a:xfrm>
                    <a:prstGeom prst="rect">
                      <a:avLst/>
                    </a:prstGeom>
                  </pic:spPr>
                </pic:pic>
              </a:graphicData>
            </a:graphic>
          </wp:inline>
        </w:drawing>
      </w:r>
    </w:p>
    <w:p w14:paraId="6BEBE995" w14:textId="771E083E" w:rsidR="004764CD" w:rsidRDefault="00237B2A" w:rsidP="00237B2A">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Pr>
          <w:noProof/>
        </w:rPr>
        <w:t>10</w:t>
      </w:r>
      <w:r w:rsidR="00C217E1">
        <w:rPr>
          <w:noProof/>
        </w:rPr>
        <w:fldChar w:fldCharType="end"/>
      </w:r>
      <w:r>
        <w:t xml:space="preserve"> - Work Order Landing Page</w:t>
      </w:r>
    </w:p>
    <w:p w14:paraId="33A6A999" w14:textId="1BC52BD3" w:rsidR="00237B2A" w:rsidRDefault="00237B2A" w:rsidP="00237B2A"/>
    <w:p w14:paraId="61B72572" w14:textId="77777777" w:rsidR="00237B2A" w:rsidRDefault="00237B2A" w:rsidP="00237B2A">
      <w:pPr>
        <w:keepNext/>
      </w:pPr>
      <w:r w:rsidRPr="00237B2A">
        <w:rPr>
          <w:noProof/>
        </w:rPr>
        <w:drawing>
          <wp:inline distT="0" distB="0" distL="0" distR="0" wp14:anchorId="6F07DE5E" wp14:editId="0DEA5533">
            <wp:extent cx="5486400" cy="989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989330"/>
                    </a:xfrm>
                    <a:prstGeom prst="rect">
                      <a:avLst/>
                    </a:prstGeom>
                  </pic:spPr>
                </pic:pic>
              </a:graphicData>
            </a:graphic>
          </wp:inline>
        </w:drawing>
      </w:r>
    </w:p>
    <w:p w14:paraId="762EFDF0" w14:textId="36D2F177" w:rsidR="00237B2A" w:rsidRPr="00237B2A" w:rsidRDefault="00237B2A" w:rsidP="00237B2A">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Pr>
          <w:noProof/>
        </w:rPr>
        <w:t>11</w:t>
      </w:r>
      <w:r w:rsidR="00C217E1">
        <w:rPr>
          <w:noProof/>
        </w:rPr>
        <w:fldChar w:fldCharType="end"/>
      </w:r>
      <w:r>
        <w:t xml:space="preserve"> - Expanded 'Assigned To' Field for Assigning Operations</w:t>
      </w:r>
    </w:p>
    <w:p w14:paraId="725892A0" w14:textId="77777777" w:rsidR="004764CD" w:rsidRPr="004764CD" w:rsidRDefault="004764CD" w:rsidP="004764CD"/>
    <w:p w14:paraId="05FF9387" w14:textId="77694791" w:rsidR="00D95515" w:rsidRPr="00D95515" w:rsidRDefault="00D95515" w:rsidP="00D95515">
      <w:pPr>
        <w:pStyle w:val="Heading2"/>
        <w:rPr>
          <w:caps w:val="0"/>
          <w:color w:val="007DEB" w:themeColor="background2" w:themeShade="80"/>
          <w:sz w:val="32"/>
        </w:rPr>
      </w:pPr>
      <w:bookmarkStart w:id="17" w:name="_Toc78821136"/>
      <w:r w:rsidRPr="00D95515">
        <w:rPr>
          <w:caps w:val="0"/>
          <w:color w:val="007DEB" w:themeColor="background2" w:themeShade="80"/>
          <w:sz w:val="32"/>
        </w:rPr>
        <w:lastRenderedPageBreak/>
        <w:t>Regular User Screens</w:t>
      </w:r>
      <w:bookmarkEnd w:id="17"/>
    </w:p>
    <w:p w14:paraId="59DAFC22" w14:textId="77777777" w:rsidR="00237B2A" w:rsidRDefault="00237B2A" w:rsidP="00237B2A">
      <w:pPr>
        <w:keepNext/>
      </w:pPr>
      <w:r w:rsidRPr="00237B2A">
        <w:rPr>
          <w:noProof/>
        </w:rPr>
        <w:drawing>
          <wp:inline distT="0" distB="0" distL="0" distR="0" wp14:anchorId="54C02F8F" wp14:editId="2E19799E">
            <wp:extent cx="5486400" cy="2623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23185"/>
                    </a:xfrm>
                    <a:prstGeom prst="rect">
                      <a:avLst/>
                    </a:prstGeom>
                  </pic:spPr>
                </pic:pic>
              </a:graphicData>
            </a:graphic>
          </wp:inline>
        </w:drawing>
      </w:r>
    </w:p>
    <w:p w14:paraId="3A4FBEE6" w14:textId="72615B95" w:rsidR="004511DD" w:rsidRDefault="00237B2A" w:rsidP="00237B2A">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Pr>
          <w:noProof/>
        </w:rPr>
        <w:t>12</w:t>
      </w:r>
      <w:r w:rsidR="00C217E1">
        <w:rPr>
          <w:noProof/>
        </w:rPr>
        <w:fldChar w:fldCharType="end"/>
      </w:r>
      <w:r>
        <w:t xml:space="preserve"> - Regular User Landing Page</w:t>
      </w:r>
    </w:p>
    <w:p w14:paraId="6A62B8CD" w14:textId="225B6ADB" w:rsidR="004511DD" w:rsidRDefault="004511DD" w:rsidP="004511DD"/>
    <w:p w14:paraId="1A68690B" w14:textId="77777777" w:rsidR="00237B2A" w:rsidRDefault="00237B2A" w:rsidP="00237B2A">
      <w:pPr>
        <w:keepNext/>
      </w:pPr>
      <w:r w:rsidRPr="00237B2A">
        <w:rPr>
          <w:noProof/>
        </w:rPr>
        <w:drawing>
          <wp:inline distT="0" distB="0" distL="0" distR="0" wp14:anchorId="10C6CD90" wp14:editId="5B404AD4">
            <wp:extent cx="5486400" cy="2512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12695"/>
                    </a:xfrm>
                    <a:prstGeom prst="rect">
                      <a:avLst/>
                    </a:prstGeom>
                  </pic:spPr>
                </pic:pic>
              </a:graphicData>
            </a:graphic>
          </wp:inline>
        </w:drawing>
      </w:r>
    </w:p>
    <w:p w14:paraId="281F1FD6" w14:textId="44532EAB" w:rsidR="00237B2A" w:rsidRDefault="00237B2A" w:rsidP="00237B2A">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Pr>
          <w:noProof/>
        </w:rPr>
        <w:t>13</w:t>
      </w:r>
      <w:r w:rsidR="00C217E1">
        <w:rPr>
          <w:noProof/>
        </w:rPr>
        <w:fldChar w:fldCharType="end"/>
      </w:r>
      <w:r>
        <w:t xml:space="preserve"> - Work Order Landing Page</w:t>
      </w:r>
    </w:p>
    <w:p w14:paraId="31D20902" w14:textId="61B052D6" w:rsidR="00237B2A" w:rsidRDefault="00237B2A" w:rsidP="00237B2A"/>
    <w:p w14:paraId="709DEF15" w14:textId="4CDBC547" w:rsidR="008E07BA" w:rsidRPr="008E07BA" w:rsidRDefault="008E07BA" w:rsidP="008E07BA">
      <w:pPr>
        <w:pStyle w:val="Heading2"/>
        <w:rPr>
          <w:caps w:val="0"/>
          <w:color w:val="007DEB" w:themeColor="background2" w:themeShade="80"/>
          <w:sz w:val="32"/>
        </w:rPr>
      </w:pPr>
      <w:bookmarkStart w:id="18" w:name="_Toc78821137"/>
      <w:r>
        <w:rPr>
          <w:caps w:val="0"/>
          <w:color w:val="007DEB" w:themeColor="background2" w:themeShade="80"/>
          <w:sz w:val="32"/>
        </w:rPr>
        <w:lastRenderedPageBreak/>
        <w:t>Miscellaneous</w:t>
      </w:r>
      <w:bookmarkEnd w:id="18"/>
    </w:p>
    <w:p w14:paraId="4396AADB" w14:textId="519F8AD5" w:rsidR="00237B2A" w:rsidRDefault="00237B2A" w:rsidP="00237B2A">
      <w:pPr>
        <w:keepNext/>
      </w:pPr>
      <w:r w:rsidRPr="00237B2A">
        <w:rPr>
          <w:noProof/>
        </w:rPr>
        <w:drawing>
          <wp:inline distT="0" distB="0" distL="0" distR="0" wp14:anchorId="111296FB" wp14:editId="69B326DF">
            <wp:extent cx="5486400" cy="2491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491740"/>
                    </a:xfrm>
                    <a:prstGeom prst="rect">
                      <a:avLst/>
                    </a:prstGeom>
                  </pic:spPr>
                </pic:pic>
              </a:graphicData>
            </a:graphic>
          </wp:inline>
        </w:drawing>
      </w:r>
    </w:p>
    <w:p w14:paraId="4466D606" w14:textId="047284AE" w:rsidR="00237B2A" w:rsidRPr="00237B2A" w:rsidRDefault="00237B2A" w:rsidP="00237B2A">
      <w:pPr>
        <w:pStyle w:val="Caption"/>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Pr>
          <w:noProof/>
        </w:rPr>
        <w:t>14</w:t>
      </w:r>
      <w:r w:rsidR="00C217E1">
        <w:rPr>
          <w:noProof/>
        </w:rPr>
        <w:fldChar w:fldCharType="end"/>
      </w:r>
      <w:r>
        <w:t xml:space="preserve"> - Geolocation Page</w:t>
      </w:r>
    </w:p>
    <w:p w14:paraId="27B8F9C6" w14:textId="7E52E137" w:rsidR="004511DD" w:rsidRDefault="004511DD" w:rsidP="004511DD"/>
    <w:p w14:paraId="4C96F557" w14:textId="358A7145" w:rsidR="004511DD" w:rsidRPr="00237B2A" w:rsidRDefault="00237B2A" w:rsidP="00237B2A">
      <w:pPr>
        <w:pStyle w:val="Heading2"/>
        <w:rPr>
          <w:caps w:val="0"/>
          <w:color w:val="007DEB" w:themeColor="background2" w:themeShade="80"/>
          <w:sz w:val="32"/>
        </w:rPr>
      </w:pPr>
      <w:bookmarkStart w:id="19" w:name="_Toc78821138"/>
      <w:r>
        <w:rPr>
          <w:caps w:val="0"/>
          <w:color w:val="007DEB" w:themeColor="background2" w:themeShade="80"/>
          <w:sz w:val="32"/>
        </w:rPr>
        <w:t>Logout</w:t>
      </w:r>
      <w:bookmarkEnd w:id="19"/>
    </w:p>
    <w:p w14:paraId="7B9E69A9" w14:textId="77777777" w:rsidR="00237B2A" w:rsidRDefault="00237B2A" w:rsidP="00237B2A">
      <w:pPr>
        <w:keepNext/>
      </w:pPr>
      <w:r w:rsidRPr="00237B2A">
        <w:rPr>
          <w:noProof/>
        </w:rPr>
        <w:drawing>
          <wp:inline distT="0" distB="0" distL="0" distR="0" wp14:anchorId="34947D6E" wp14:editId="36566B65">
            <wp:extent cx="5486400" cy="2626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26995"/>
                    </a:xfrm>
                    <a:prstGeom prst="rect">
                      <a:avLst/>
                    </a:prstGeom>
                  </pic:spPr>
                </pic:pic>
              </a:graphicData>
            </a:graphic>
          </wp:inline>
        </w:drawing>
      </w:r>
    </w:p>
    <w:p w14:paraId="2971142D" w14:textId="79290245" w:rsidR="004511DD" w:rsidRPr="00237B2A" w:rsidRDefault="00237B2A" w:rsidP="00237B2A">
      <w:pPr>
        <w:pStyle w:val="Caption"/>
        <w:rPr>
          <w:color w:val="595959" w:themeColor="text1" w:themeTint="A6"/>
        </w:rPr>
      </w:pPr>
      <w:r>
        <w:t xml:space="preserve">Figure </w:t>
      </w:r>
      <w:r w:rsidR="00C217E1">
        <w:rPr>
          <w:noProof/>
        </w:rPr>
        <w:fldChar w:fldCharType="begin"/>
      </w:r>
      <w:r w:rsidR="00C217E1">
        <w:rPr>
          <w:noProof/>
        </w:rPr>
        <w:instrText xml:space="preserve"> SEQ Figure \* ARABIC </w:instrText>
      </w:r>
      <w:r w:rsidR="00C217E1">
        <w:rPr>
          <w:noProof/>
        </w:rPr>
        <w:fldChar w:fldCharType="separate"/>
      </w:r>
      <w:r>
        <w:rPr>
          <w:noProof/>
        </w:rPr>
        <w:t>15</w:t>
      </w:r>
      <w:r w:rsidR="00C217E1">
        <w:rPr>
          <w:noProof/>
        </w:rPr>
        <w:fldChar w:fldCharType="end"/>
      </w:r>
      <w:r>
        <w:t xml:space="preserve"> - Logout Screen</w:t>
      </w:r>
    </w:p>
    <w:p w14:paraId="4A51FA7D" w14:textId="46037855" w:rsidR="004511DD" w:rsidRDefault="004511DD" w:rsidP="004511DD"/>
    <w:p w14:paraId="0E2C3670" w14:textId="51312D32" w:rsidR="004511DD" w:rsidRDefault="004511DD" w:rsidP="004511DD"/>
    <w:p w14:paraId="669FAE14" w14:textId="16E62A15" w:rsidR="004511DD" w:rsidRDefault="004511DD" w:rsidP="004511DD"/>
    <w:p w14:paraId="1E42D648" w14:textId="458E015B" w:rsidR="004511DD" w:rsidRDefault="004511DD" w:rsidP="00390988">
      <w:pPr>
        <w:pStyle w:val="Heading1"/>
        <w:spacing w:before="0"/>
        <w:rPr>
          <w:color w:val="007DEB" w:themeColor="background2" w:themeShade="80"/>
        </w:rPr>
      </w:pPr>
      <w:bookmarkStart w:id="20" w:name="_Toc78821139"/>
      <w:r>
        <w:rPr>
          <w:color w:val="007DEB" w:themeColor="background2" w:themeShade="80"/>
        </w:rPr>
        <w:lastRenderedPageBreak/>
        <w:t>Tutorial</w:t>
      </w:r>
      <w:bookmarkEnd w:id="20"/>
      <w:r>
        <w:rPr>
          <w:color w:val="007DEB" w:themeColor="background2" w:themeShade="80"/>
        </w:rPr>
        <w:t xml:space="preserve"> </w:t>
      </w:r>
    </w:p>
    <w:p w14:paraId="5B34D743" w14:textId="54B426D7" w:rsidR="00AA2838" w:rsidRPr="004511DD" w:rsidRDefault="00AA2838" w:rsidP="004511DD">
      <w:pPr>
        <w:pStyle w:val="Heading2"/>
        <w:rPr>
          <w:caps w:val="0"/>
          <w:color w:val="007DEB" w:themeColor="background2" w:themeShade="80"/>
          <w:sz w:val="32"/>
        </w:rPr>
      </w:pPr>
      <w:bookmarkStart w:id="21" w:name="_Toc78821140"/>
      <w:r w:rsidRPr="004511DD">
        <w:rPr>
          <w:caps w:val="0"/>
          <w:color w:val="007DEB" w:themeColor="background2" w:themeShade="80"/>
          <w:sz w:val="32"/>
        </w:rPr>
        <w:t>Administrative User</w:t>
      </w:r>
      <w:bookmarkEnd w:id="21"/>
    </w:p>
    <w:p w14:paraId="6AF5E0FE" w14:textId="77777777" w:rsidR="00F22074" w:rsidRDefault="005720E7" w:rsidP="005720E7">
      <w:pPr>
        <w:jc w:val="both"/>
      </w:pPr>
      <w:r>
        <w:t xml:space="preserve">Administrative users have several specific functions available to their role: </w:t>
      </w:r>
    </w:p>
    <w:p w14:paraId="61B77985" w14:textId="013A7A98" w:rsidR="00F22074" w:rsidRDefault="00F22074" w:rsidP="008567AA">
      <w:pPr>
        <w:pStyle w:val="ListParagraph"/>
        <w:numPr>
          <w:ilvl w:val="0"/>
          <w:numId w:val="3"/>
        </w:numPr>
        <w:jc w:val="both"/>
      </w:pPr>
      <w:r>
        <w:t>Full summary visibility to all data within the application</w:t>
      </w:r>
    </w:p>
    <w:p w14:paraId="3B7DBF5C" w14:textId="24E3142C" w:rsidR="00F22074" w:rsidRDefault="00BA0C56" w:rsidP="008567AA">
      <w:pPr>
        <w:pStyle w:val="ListParagraph"/>
        <w:numPr>
          <w:ilvl w:val="0"/>
          <w:numId w:val="3"/>
        </w:numPr>
        <w:jc w:val="both"/>
      </w:pPr>
      <w:r>
        <w:t>Notification creation</w:t>
      </w:r>
    </w:p>
    <w:p w14:paraId="60043E6D" w14:textId="6DA3182B" w:rsidR="00AA2838" w:rsidRDefault="00BA0C56" w:rsidP="008567AA">
      <w:pPr>
        <w:pStyle w:val="ListParagraph"/>
        <w:numPr>
          <w:ilvl w:val="0"/>
          <w:numId w:val="3"/>
        </w:numPr>
        <w:jc w:val="both"/>
      </w:pPr>
      <w:r>
        <w:t>New user creation</w:t>
      </w:r>
    </w:p>
    <w:p w14:paraId="3515A659" w14:textId="420A8D59" w:rsidR="00F22074" w:rsidRDefault="00F22074" w:rsidP="008567AA">
      <w:pPr>
        <w:pStyle w:val="ListParagraph"/>
        <w:numPr>
          <w:ilvl w:val="0"/>
          <w:numId w:val="3"/>
        </w:numPr>
        <w:jc w:val="both"/>
      </w:pPr>
      <w:r>
        <w:t>Password reset</w:t>
      </w:r>
    </w:p>
    <w:p w14:paraId="29DD5F48" w14:textId="1684ACD0" w:rsidR="00DB192F" w:rsidRDefault="00DB192F" w:rsidP="008567AA">
      <w:pPr>
        <w:pStyle w:val="ListParagraph"/>
        <w:numPr>
          <w:ilvl w:val="0"/>
          <w:numId w:val="3"/>
        </w:numPr>
        <w:jc w:val="both"/>
      </w:pPr>
      <w:r>
        <w:t>Lock user account</w:t>
      </w:r>
    </w:p>
    <w:p w14:paraId="7BC66644" w14:textId="0B2B1C55" w:rsidR="00F22074" w:rsidRDefault="00F22074" w:rsidP="008567AA">
      <w:pPr>
        <w:pStyle w:val="ListParagraph"/>
        <w:numPr>
          <w:ilvl w:val="0"/>
          <w:numId w:val="3"/>
        </w:numPr>
        <w:jc w:val="both"/>
      </w:pPr>
      <w:r>
        <w:t>Delete functionality</w:t>
      </w:r>
    </w:p>
    <w:p w14:paraId="2BC46CF3" w14:textId="77777777" w:rsidR="00F22074" w:rsidRPr="00BA0C56" w:rsidRDefault="00F22074" w:rsidP="00F22074">
      <w:pPr>
        <w:spacing w:before="0" w:after="0" w:line="240" w:lineRule="auto"/>
        <w:jc w:val="both"/>
        <w:rPr>
          <w:sz w:val="16"/>
        </w:rPr>
      </w:pPr>
    </w:p>
    <w:p w14:paraId="2F02DB34" w14:textId="73E19D69" w:rsidR="005720E7" w:rsidRDefault="00F22074" w:rsidP="008567AA">
      <w:pPr>
        <w:pStyle w:val="ListParagraph"/>
        <w:numPr>
          <w:ilvl w:val="0"/>
          <w:numId w:val="4"/>
        </w:numPr>
        <w:spacing w:before="0" w:after="120"/>
        <w:jc w:val="both"/>
      </w:pPr>
      <w:r>
        <w:t xml:space="preserve">Full summary visibility to all data within the application </w:t>
      </w:r>
    </w:p>
    <w:p w14:paraId="100DB1E9" w14:textId="2D4167F4" w:rsidR="009D0C64" w:rsidRDefault="00F22074" w:rsidP="008567AA">
      <w:pPr>
        <w:pStyle w:val="ListBullet"/>
        <w:numPr>
          <w:ilvl w:val="0"/>
          <w:numId w:val="5"/>
        </w:numPr>
        <w:spacing w:before="0" w:after="120"/>
      </w:pPr>
      <w:r>
        <w:t>Tables include all Notifications, Work Orders, assigned Operations, and Users</w:t>
      </w:r>
    </w:p>
    <w:p w14:paraId="5B26F065" w14:textId="0DD867CB" w:rsidR="00F22074" w:rsidRDefault="00F22074" w:rsidP="008567AA">
      <w:pPr>
        <w:pStyle w:val="ListBullet"/>
        <w:numPr>
          <w:ilvl w:val="0"/>
          <w:numId w:val="5"/>
        </w:numPr>
        <w:spacing w:before="0" w:after="120"/>
      </w:pPr>
      <w:r>
        <w:t>Tables can be sorted/filtered for ease of access</w:t>
      </w:r>
    </w:p>
    <w:p w14:paraId="42127C49" w14:textId="58065FE1" w:rsidR="00F22074" w:rsidRDefault="00BA0C56" w:rsidP="008567AA">
      <w:pPr>
        <w:pStyle w:val="ListBullet"/>
        <w:numPr>
          <w:ilvl w:val="0"/>
          <w:numId w:val="4"/>
        </w:numPr>
        <w:spacing w:before="0" w:after="120"/>
      </w:pPr>
      <w:r>
        <w:t>Notification creation</w:t>
      </w:r>
    </w:p>
    <w:p w14:paraId="2EE4B0CB" w14:textId="1065509A" w:rsidR="00B63D5E" w:rsidRDefault="00B63D5E" w:rsidP="008567AA">
      <w:pPr>
        <w:pStyle w:val="ListBullet"/>
        <w:numPr>
          <w:ilvl w:val="1"/>
          <w:numId w:val="4"/>
        </w:numPr>
        <w:spacing w:before="0" w:after="120"/>
        <w:ind w:left="720"/>
      </w:pPr>
      <w:r>
        <w:t>Select the ‘Create a New Notification’ dropdown to expose required fields for completion.</w:t>
      </w:r>
    </w:p>
    <w:p w14:paraId="6BC16264" w14:textId="256F0377" w:rsidR="00F22074" w:rsidRDefault="00BA0C56" w:rsidP="008567AA">
      <w:pPr>
        <w:pStyle w:val="ListBullet"/>
        <w:numPr>
          <w:ilvl w:val="1"/>
          <w:numId w:val="4"/>
        </w:numPr>
        <w:spacing w:before="0" w:after="120"/>
        <w:ind w:left="720"/>
      </w:pPr>
      <w:r>
        <w:t>Required fields:</w:t>
      </w:r>
    </w:p>
    <w:p w14:paraId="671E0473" w14:textId="0ED45F0D" w:rsidR="00BA0C56" w:rsidRDefault="00BA0C56" w:rsidP="008567AA">
      <w:pPr>
        <w:pStyle w:val="ListBullet"/>
        <w:numPr>
          <w:ilvl w:val="2"/>
          <w:numId w:val="4"/>
        </w:numPr>
        <w:spacing w:before="0" w:after="120"/>
      </w:pPr>
      <w:r>
        <w:t>Notification type</w:t>
      </w:r>
    </w:p>
    <w:p w14:paraId="044F29BA" w14:textId="383D8BA9" w:rsidR="00BA0C56" w:rsidRPr="00BA0C56" w:rsidRDefault="00BA0C56" w:rsidP="008567AA">
      <w:pPr>
        <w:pStyle w:val="ListBullet"/>
        <w:numPr>
          <w:ilvl w:val="3"/>
          <w:numId w:val="4"/>
        </w:numPr>
        <w:spacing w:before="0" w:after="120"/>
        <w:ind w:left="2160"/>
        <w:rPr>
          <w:sz w:val="20"/>
        </w:rPr>
      </w:pPr>
      <w:r w:rsidRPr="00BA0C56">
        <w:rPr>
          <w:sz w:val="20"/>
        </w:rPr>
        <w:t>Classification to provide some basic information about the request for repair/attention</w:t>
      </w:r>
    </w:p>
    <w:p w14:paraId="0465292E" w14:textId="2FB5F3E2" w:rsidR="00BA0C56" w:rsidRDefault="00BA0C56" w:rsidP="008567AA">
      <w:pPr>
        <w:pStyle w:val="ListBullet"/>
        <w:numPr>
          <w:ilvl w:val="2"/>
          <w:numId w:val="4"/>
        </w:numPr>
        <w:spacing w:before="0" w:after="120"/>
      </w:pPr>
      <w:r>
        <w:t>Cause</w:t>
      </w:r>
    </w:p>
    <w:p w14:paraId="7259EF6D" w14:textId="4A775B3B" w:rsidR="00BA0C56" w:rsidRPr="00BA0C56" w:rsidRDefault="00BA0C56" w:rsidP="008567AA">
      <w:pPr>
        <w:pStyle w:val="ListBullet"/>
        <w:numPr>
          <w:ilvl w:val="3"/>
          <w:numId w:val="4"/>
        </w:numPr>
        <w:spacing w:before="0" w:after="120"/>
        <w:ind w:left="2160"/>
        <w:rPr>
          <w:sz w:val="20"/>
        </w:rPr>
      </w:pPr>
      <w:r w:rsidRPr="00BA0C56">
        <w:rPr>
          <w:sz w:val="20"/>
        </w:rPr>
        <w:t>The cause of the damage</w:t>
      </w:r>
    </w:p>
    <w:p w14:paraId="6287D140" w14:textId="5253C046" w:rsidR="00BA0C56" w:rsidRDefault="00BA0C56" w:rsidP="008567AA">
      <w:pPr>
        <w:pStyle w:val="ListBullet"/>
        <w:numPr>
          <w:ilvl w:val="2"/>
          <w:numId w:val="4"/>
        </w:numPr>
        <w:spacing w:before="0" w:after="120"/>
      </w:pPr>
      <w:r>
        <w:t>Damage</w:t>
      </w:r>
    </w:p>
    <w:p w14:paraId="72042F8B" w14:textId="5A2EC74B" w:rsidR="00BA0C56" w:rsidRDefault="00BA0C56" w:rsidP="008567AA">
      <w:pPr>
        <w:pStyle w:val="ListBullet"/>
        <w:numPr>
          <w:ilvl w:val="3"/>
          <w:numId w:val="4"/>
        </w:numPr>
        <w:spacing w:before="0" w:after="120"/>
        <w:ind w:left="2160"/>
      </w:pPr>
      <w:r>
        <w:t>The type o</w:t>
      </w:r>
      <w:r w:rsidRPr="00BA0C56">
        <w:rPr>
          <w:sz w:val="20"/>
        </w:rPr>
        <w:t>f damage</w:t>
      </w:r>
    </w:p>
    <w:p w14:paraId="2DC2B91C" w14:textId="012FAAEF" w:rsidR="00BA0C56" w:rsidRDefault="00BA0C56" w:rsidP="008567AA">
      <w:pPr>
        <w:pStyle w:val="ListBullet"/>
        <w:numPr>
          <w:ilvl w:val="2"/>
          <w:numId w:val="4"/>
        </w:numPr>
        <w:spacing w:before="0" w:after="120"/>
      </w:pPr>
      <w:r>
        <w:t>Plant</w:t>
      </w:r>
    </w:p>
    <w:p w14:paraId="1CBD3226" w14:textId="088FC4E4" w:rsidR="00BA0C56" w:rsidRPr="00BA0C56" w:rsidRDefault="00BA0C56" w:rsidP="008567AA">
      <w:pPr>
        <w:pStyle w:val="ListBullet"/>
        <w:numPr>
          <w:ilvl w:val="3"/>
          <w:numId w:val="4"/>
        </w:numPr>
        <w:spacing w:before="0" w:after="120"/>
        <w:ind w:left="2160"/>
        <w:rPr>
          <w:sz w:val="20"/>
        </w:rPr>
      </w:pPr>
      <w:r w:rsidRPr="00BA0C56">
        <w:rPr>
          <w:sz w:val="20"/>
        </w:rPr>
        <w:t>The plant location of the asset</w:t>
      </w:r>
    </w:p>
    <w:p w14:paraId="3DA9DDEE" w14:textId="1D7756D1" w:rsidR="00BA0C56" w:rsidRDefault="00BA0C56" w:rsidP="008567AA">
      <w:pPr>
        <w:pStyle w:val="ListBullet"/>
        <w:numPr>
          <w:ilvl w:val="2"/>
          <w:numId w:val="4"/>
        </w:numPr>
        <w:spacing w:before="0" w:after="120"/>
      </w:pPr>
      <w:r>
        <w:t>Technical object</w:t>
      </w:r>
    </w:p>
    <w:p w14:paraId="064A5384" w14:textId="518A39EA" w:rsidR="00BA0C56" w:rsidRPr="00BA0C56" w:rsidRDefault="00BA0C56" w:rsidP="008567AA">
      <w:pPr>
        <w:pStyle w:val="ListBullet"/>
        <w:numPr>
          <w:ilvl w:val="3"/>
          <w:numId w:val="4"/>
        </w:numPr>
        <w:spacing w:before="0" w:after="120"/>
        <w:ind w:left="2160"/>
        <w:rPr>
          <w:sz w:val="20"/>
        </w:rPr>
      </w:pPr>
      <w:r w:rsidRPr="00BA0C56">
        <w:rPr>
          <w:sz w:val="20"/>
        </w:rPr>
        <w:t>The asset or equipment in need of attention</w:t>
      </w:r>
    </w:p>
    <w:p w14:paraId="1E71690A" w14:textId="5267359F" w:rsidR="00BA0C56" w:rsidRDefault="00BA0C56" w:rsidP="008567AA">
      <w:pPr>
        <w:pStyle w:val="ListBullet"/>
        <w:numPr>
          <w:ilvl w:val="2"/>
          <w:numId w:val="4"/>
        </w:numPr>
        <w:spacing w:before="0" w:after="120"/>
      </w:pPr>
      <w:r>
        <w:t>Assign to</w:t>
      </w:r>
    </w:p>
    <w:p w14:paraId="5C810620" w14:textId="330AD595" w:rsidR="00BA0C56" w:rsidRDefault="00BA0C56" w:rsidP="008567AA">
      <w:pPr>
        <w:pStyle w:val="ListBullet"/>
        <w:numPr>
          <w:ilvl w:val="3"/>
          <w:numId w:val="4"/>
        </w:numPr>
        <w:spacing w:before="0" w:after="120"/>
        <w:ind w:left="2160"/>
        <w:rPr>
          <w:sz w:val="20"/>
        </w:rPr>
      </w:pPr>
      <w:r w:rsidRPr="00BA0C56">
        <w:rPr>
          <w:sz w:val="20"/>
        </w:rPr>
        <w:t>The work centre that will be notified</w:t>
      </w:r>
    </w:p>
    <w:p w14:paraId="41B07D0F" w14:textId="116BC55C" w:rsidR="00BA0C56" w:rsidRPr="00207173" w:rsidRDefault="00BA0C56" w:rsidP="008567AA">
      <w:pPr>
        <w:pStyle w:val="ListBullet"/>
        <w:numPr>
          <w:ilvl w:val="1"/>
          <w:numId w:val="4"/>
        </w:numPr>
        <w:spacing w:before="0" w:after="120"/>
        <w:ind w:left="720"/>
      </w:pPr>
      <w:r w:rsidRPr="00207173">
        <w:t>Each field has been designed as a drop down to aid in the speed of creation</w:t>
      </w:r>
    </w:p>
    <w:p w14:paraId="787FE1AA" w14:textId="40CA961E" w:rsidR="00B63D5E" w:rsidRPr="00DB192F" w:rsidRDefault="00BA0C56" w:rsidP="00DB192F">
      <w:pPr>
        <w:pStyle w:val="ListBullet"/>
        <w:numPr>
          <w:ilvl w:val="1"/>
          <w:numId w:val="4"/>
        </w:numPr>
        <w:spacing w:before="0" w:after="120"/>
        <w:ind w:left="720"/>
      </w:pPr>
      <w:r w:rsidRPr="00207173">
        <w:t>To complete the notification creation, click on the ‘Create’ button</w:t>
      </w:r>
    </w:p>
    <w:p w14:paraId="4682EB12" w14:textId="77777777" w:rsidR="00B63D5E" w:rsidRDefault="00B63D5E" w:rsidP="008567AA">
      <w:pPr>
        <w:pStyle w:val="ListBullet"/>
        <w:numPr>
          <w:ilvl w:val="0"/>
          <w:numId w:val="4"/>
        </w:numPr>
        <w:spacing w:before="0" w:after="120"/>
        <w:jc w:val="both"/>
      </w:pPr>
      <w:r>
        <w:lastRenderedPageBreak/>
        <w:t>New user creation</w:t>
      </w:r>
    </w:p>
    <w:p w14:paraId="6DBE11C8" w14:textId="0BF7AEF3" w:rsidR="00F22074" w:rsidRDefault="00B63D5E" w:rsidP="008567AA">
      <w:pPr>
        <w:pStyle w:val="ListParagraph"/>
        <w:numPr>
          <w:ilvl w:val="1"/>
          <w:numId w:val="4"/>
        </w:numPr>
        <w:spacing w:before="0" w:after="120"/>
        <w:ind w:left="720"/>
        <w:jc w:val="both"/>
      </w:pPr>
      <w:r>
        <w:t>Select the ‘Create a New User’ dropdown to expose required fields for completion</w:t>
      </w:r>
    </w:p>
    <w:p w14:paraId="37FF6A28" w14:textId="261B68DD" w:rsidR="00B63D5E" w:rsidRDefault="00B63D5E" w:rsidP="008567AA">
      <w:pPr>
        <w:pStyle w:val="ListParagraph"/>
        <w:numPr>
          <w:ilvl w:val="1"/>
          <w:numId w:val="4"/>
        </w:numPr>
        <w:spacing w:before="0" w:after="120"/>
        <w:ind w:left="720"/>
        <w:jc w:val="both"/>
      </w:pPr>
      <w:r>
        <w:t>Required fields:</w:t>
      </w:r>
    </w:p>
    <w:p w14:paraId="0492BBEF" w14:textId="3B4FA232" w:rsidR="00B63D5E" w:rsidRDefault="00B63D5E" w:rsidP="008567AA">
      <w:pPr>
        <w:pStyle w:val="ListBullet"/>
        <w:numPr>
          <w:ilvl w:val="2"/>
          <w:numId w:val="4"/>
        </w:numPr>
        <w:spacing w:before="0" w:after="120"/>
      </w:pPr>
      <w:r>
        <w:t>First name</w:t>
      </w:r>
    </w:p>
    <w:p w14:paraId="790E22B7" w14:textId="046A13C3" w:rsidR="00B63D5E" w:rsidRPr="00A42E09" w:rsidRDefault="00B63D5E" w:rsidP="008567AA">
      <w:pPr>
        <w:pStyle w:val="ListBullet"/>
        <w:numPr>
          <w:ilvl w:val="3"/>
          <w:numId w:val="4"/>
        </w:numPr>
        <w:spacing w:before="0" w:after="120"/>
        <w:ind w:left="2160"/>
        <w:rPr>
          <w:sz w:val="20"/>
        </w:rPr>
      </w:pPr>
      <w:r w:rsidRPr="00A42E09">
        <w:rPr>
          <w:sz w:val="20"/>
        </w:rPr>
        <w:t>The new user’s first name</w:t>
      </w:r>
    </w:p>
    <w:p w14:paraId="41E0B989" w14:textId="72F00C04" w:rsidR="00B63D5E" w:rsidRDefault="00B63D5E" w:rsidP="008567AA">
      <w:pPr>
        <w:pStyle w:val="ListBullet"/>
        <w:numPr>
          <w:ilvl w:val="2"/>
          <w:numId w:val="4"/>
        </w:numPr>
        <w:spacing w:before="0" w:after="120"/>
      </w:pPr>
      <w:r>
        <w:t>Last name</w:t>
      </w:r>
    </w:p>
    <w:p w14:paraId="7E09E0F9" w14:textId="27D055FE" w:rsidR="00B63D5E" w:rsidRPr="00A42E09" w:rsidRDefault="00B63D5E" w:rsidP="008567AA">
      <w:pPr>
        <w:pStyle w:val="ListBullet"/>
        <w:numPr>
          <w:ilvl w:val="3"/>
          <w:numId w:val="4"/>
        </w:numPr>
        <w:spacing w:before="0" w:after="120"/>
        <w:ind w:left="2160"/>
        <w:rPr>
          <w:sz w:val="20"/>
        </w:rPr>
      </w:pPr>
      <w:r w:rsidRPr="00A42E09">
        <w:rPr>
          <w:sz w:val="20"/>
        </w:rPr>
        <w:t>The new user’s last name</w:t>
      </w:r>
    </w:p>
    <w:p w14:paraId="61A2AB9E" w14:textId="5C0EF9F9" w:rsidR="00B63D5E" w:rsidRDefault="00B63D5E" w:rsidP="008567AA">
      <w:pPr>
        <w:pStyle w:val="ListBullet"/>
        <w:numPr>
          <w:ilvl w:val="2"/>
          <w:numId w:val="4"/>
        </w:numPr>
        <w:spacing w:before="0" w:after="120"/>
      </w:pPr>
      <w:r>
        <w:t>Initial password</w:t>
      </w:r>
    </w:p>
    <w:p w14:paraId="4598A836" w14:textId="0885CDA4" w:rsidR="00B63D5E" w:rsidRPr="00A42E09" w:rsidRDefault="00B63D5E" w:rsidP="008567AA">
      <w:pPr>
        <w:pStyle w:val="ListBullet"/>
        <w:numPr>
          <w:ilvl w:val="3"/>
          <w:numId w:val="4"/>
        </w:numPr>
        <w:spacing w:before="0" w:after="120"/>
        <w:ind w:left="2160"/>
        <w:rPr>
          <w:sz w:val="20"/>
        </w:rPr>
      </w:pPr>
      <w:r w:rsidRPr="00A42E09">
        <w:rPr>
          <w:sz w:val="20"/>
        </w:rPr>
        <w:t>The new user’s initial application password</w:t>
      </w:r>
    </w:p>
    <w:p w14:paraId="077A2617" w14:textId="703036DC" w:rsidR="00B63D5E" w:rsidRDefault="00B63D5E" w:rsidP="008567AA">
      <w:pPr>
        <w:pStyle w:val="ListBullet"/>
        <w:numPr>
          <w:ilvl w:val="2"/>
          <w:numId w:val="4"/>
        </w:numPr>
        <w:spacing w:before="0" w:after="120"/>
      </w:pPr>
      <w:r>
        <w:t>Role</w:t>
      </w:r>
    </w:p>
    <w:p w14:paraId="04B58C50" w14:textId="723B7CCA" w:rsidR="00B63D5E" w:rsidRPr="00A42E09" w:rsidRDefault="00B63D5E" w:rsidP="008567AA">
      <w:pPr>
        <w:pStyle w:val="ListBullet"/>
        <w:numPr>
          <w:ilvl w:val="3"/>
          <w:numId w:val="4"/>
        </w:numPr>
        <w:spacing w:before="0" w:after="120"/>
        <w:ind w:left="2160"/>
        <w:rPr>
          <w:sz w:val="20"/>
        </w:rPr>
      </w:pPr>
      <w:r w:rsidRPr="00A42E09">
        <w:rPr>
          <w:sz w:val="20"/>
        </w:rPr>
        <w:t>The new user’s role</w:t>
      </w:r>
    </w:p>
    <w:p w14:paraId="6F2F43CC" w14:textId="6CFF8722" w:rsidR="00B63D5E" w:rsidRPr="00A42E09" w:rsidRDefault="00B63D5E" w:rsidP="008567AA">
      <w:pPr>
        <w:pStyle w:val="ListBullet"/>
        <w:numPr>
          <w:ilvl w:val="3"/>
          <w:numId w:val="4"/>
        </w:numPr>
        <w:spacing w:before="0" w:after="120"/>
        <w:ind w:left="2160"/>
        <w:rPr>
          <w:sz w:val="20"/>
        </w:rPr>
      </w:pPr>
      <w:r w:rsidRPr="00A42E09">
        <w:rPr>
          <w:sz w:val="20"/>
        </w:rPr>
        <w:t xml:space="preserve">Current available selections: Director (Admin), Department Manager (Admin), </w:t>
      </w:r>
      <w:r w:rsidR="00207173" w:rsidRPr="00A42E09">
        <w:rPr>
          <w:sz w:val="20"/>
        </w:rPr>
        <w:t>Work Center Lead (Work Center super-user), Field Worker (Regular)</w:t>
      </w:r>
    </w:p>
    <w:p w14:paraId="7984B012" w14:textId="2F6E135C" w:rsidR="00B63D5E" w:rsidRDefault="00B63D5E" w:rsidP="008567AA">
      <w:pPr>
        <w:pStyle w:val="ListBullet"/>
        <w:numPr>
          <w:ilvl w:val="2"/>
          <w:numId w:val="4"/>
        </w:numPr>
        <w:spacing w:before="0" w:after="120"/>
      </w:pPr>
      <w:r>
        <w:t>Assign to:</w:t>
      </w:r>
    </w:p>
    <w:p w14:paraId="2CE987DD" w14:textId="4C8CDBA1" w:rsidR="00B63D5E" w:rsidRPr="00A42E09" w:rsidRDefault="00207173" w:rsidP="008567AA">
      <w:pPr>
        <w:pStyle w:val="ListBullet"/>
        <w:numPr>
          <w:ilvl w:val="3"/>
          <w:numId w:val="4"/>
        </w:numPr>
        <w:spacing w:before="0" w:after="120"/>
        <w:ind w:left="2160"/>
        <w:rPr>
          <w:sz w:val="20"/>
        </w:rPr>
      </w:pPr>
      <w:r w:rsidRPr="00BA0C56">
        <w:rPr>
          <w:sz w:val="20"/>
        </w:rPr>
        <w:t>The work centre that</w:t>
      </w:r>
      <w:r>
        <w:rPr>
          <w:sz w:val="20"/>
        </w:rPr>
        <w:t xml:space="preserve"> the user will be a member of</w:t>
      </w:r>
    </w:p>
    <w:p w14:paraId="52D291DE" w14:textId="444865AB" w:rsidR="00207173" w:rsidRDefault="00207173" w:rsidP="008567AA">
      <w:pPr>
        <w:pStyle w:val="ListParagraph"/>
        <w:numPr>
          <w:ilvl w:val="1"/>
          <w:numId w:val="4"/>
        </w:numPr>
        <w:spacing w:before="0" w:after="240"/>
        <w:ind w:left="720"/>
        <w:jc w:val="both"/>
      </w:pPr>
      <w:r>
        <w:t>The name and password fields are all text-based; the remaining fields are dropdown menus</w:t>
      </w:r>
    </w:p>
    <w:p w14:paraId="2871177B" w14:textId="54A2F5B3" w:rsidR="00207173" w:rsidRDefault="00207173" w:rsidP="008567AA">
      <w:pPr>
        <w:pStyle w:val="ListParagraph"/>
        <w:numPr>
          <w:ilvl w:val="1"/>
          <w:numId w:val="4"/>
        </w:numPr>
        <w:spacing w:before="0" w:after="240"/>
        <w:ind w:left="720"/>
        <w:jc w:val="both"/>
      </w:pPr>
      <w:r w:rsidRPr="00207173">
        <w:t>To complete the user creation, click on the ‘Create’ button</w:t>
      </w:r>
    </w:p>
    <w:p w14:paraId="0999E83A" w14:textId="1856B264" w:rsidR="00F22074" w:rsidRDefault="00F22074" w:rsidP="008567AA">
      <w:pPr>
        <w:pStyle w:val="ListBullet"/>
        <w:numPr>
          <w:ilvl w:val="0"/>
          <w:numId w:val="4"/>
        </w:numPr>
        <w:spacing w:before="0" w:after="120"/>
        <w:jc w:val="both"/>
      </w:pPr>
      <w:r>
        <w:t>Password reset</w:t>
      </w:r>
    </w:p>
    <w:p w14:paraId="51066F4F" w14:textId="1FC18790" w:rsidR="00484389" w:rsidRDefault="00207173" w:rsidP="008567AA">
      <w:pPr>
        <w:pStyle w:val="ListParagraph"/>
        <w:numPr>
          <w:ilvl w:val="1"/>
          <w:numId w:val="4"/>
        </w:numPr>
        <w:spacing w:before="0" w:after="240"/>
        <w:ind w:left="720"/>
        <w:jc w:val="both"/>
      </w:pPr>
      <w:r>
        <w:t>Locate the user from the ‘View All Users’ table by scanning from top to bottom or by utilizing the sort/filter functionality at the top of the table</w:t>
      </w:r>
    </w:p>
    <w:p w14:paraId="5E7A5B7A" w14:textId="4D6B836F" w:rsidR="00207173" w:rsidRDefault="00207173" w:rsidP="008567AA">
      <w:pPr>
        <w:pStyle w:val="ListParagraph"/>
        <w:numPr>
          <w:ilvl w:val="1"/>
          <w:numId w:val="4"/>
        </w:numPr>
        <w:spacing w:before="0" w:after="240"/>
        <w:ind w:left="720"/>
        <w:jc w:val="both"/>
      </w:pPr>
      <w:r>
        <w:t>Select the checkbox that corresponds to the user requiring password reset and then select the ‘Reset Password’ button on the same line</w:t>
      </w:r>
    </w:p>
    <w:p w14:paraId="309E24C6" w14:textId="1F360CAA" w:rsidR="00207173" w:rsidRDefault="00A42E09" w:rsidP="008567AA">
      <w:pPr>
        <w:pStyle w:val="ListParagraph"/>
        <w:numPr>
          <w:ilvl w:val="1"/>
          <w:numId w:val="4"/>
        </w:numPr>
        <w:spacing w:before="0" w:after="240"/>
        <w:ind w:left="720"/>
        <w:jc w:val="both"/>
      </w:pPr>
      <w:r>
        <w:t>The Users table will update to reflect that a forced password change has been initiated</w:t>
      </w:r>
    </w:p>
    <w:p w14:paraId="77909E36" w14:textId="3175D831" w:rsidR="00A42E09" w:rsidRDefault="00A42E09" w:rsidP="008567AA">
      <w:pPr>
        <w:pStyle w:val="ListParagraph"/>
        <w:numPr>
          <w:ilvl w:val="1"/>
          <w:numId w:val="4"/>
        </w:numPr>
        <w:spacing w:before="0" w:after="240"/>
        <w:ind w:left="720"/>
        <w:jc w:val="both"/>
      </w:pPr>
      <w:r>
        <w:t>Upon the user’s next attempt to login, they will be required to change their password to something different from their previous password</w:t>
      </w:r>
    </w:p>
    <w:p w14:paraId="0DA51C9D" w14:textId="58A77C16" w:rsidR="00DB192F" w:rsidRDefault="00DB192F" w:rsidP="008567AA">
      <w:pPr>
        <w:pStyle w:val="ListBullet"/>
        <w:numPr>
          <w:ilvl w:val="0"/>
          <w:numId w:val="4"/>
        </w:numPr>
        <w:spacing w:before="0" w:after="120"/>
      </w:pPr>
      <w:r>
        <w:t>Lock user account</w:t>
      </w:r>
    </w:p>
    <w:p w14:paraId="2C504C5B" w14:textId="01332603" w:rsidR="00DB192F" w:rsidRDefault="003824FC" w:rsidP="00DB192F">
      <w:pPr>
        <w:pStyle w:val="ListBullet"/>
        <w:numPr>
          <w:ilvl w:val="1"/>
          <w:numId w:val="4"/>
        </w:numPr>
        <w:spacing w:before="0" w:after="120"/>
        <w:ind w:left="720"/>
      </w:pPr>
      <w:r>
        <w:t>Locate the user from the ‘View All Users’ table by scanning from top to bottom or by utilizing the sort/filter functionality at the top of the table</w:t>
      </w:r>
    </w:p>
    <w:p w14:paraId="2245F192" w14:textId="385AF1E4" w:rsidR="003824FC" w:rsidRDefault="00FB681D" w:rsidP="00DB192F">
      <w:pPr>
        <w:pStyle w:val="ListBullet"/>
        <w:numPr>
          <w:ilvl w:val="1"/>
          <w:numId w:val="4"/>
        </w:numPr>
        <w:spacing w:before="0" w:after="120"/>
        <w:ind w:left="720"/>
      </w:pPr>
      <w:r>
        <w:t>Click on the ‘Lock User Account’ button at the end of the row corresponding to the desired user</w:t>
      </w:r>
    </w:p>
    <w:p w14:paraId="13FE798B" w14:textId="66EE0BE3" w:rsidR="00FB681D" w:rsidRDefault="00FB681D" w:rsidP="00DB192F">
      <w:pPr>
        <w:pStyle w:val="ListBullet"/>
        <w:numPr>
          <w:ilvl w:val="1"/>
          <w:numId w:val="4"/>
        </w:numPr>
        <w:spacing w:before="0" w:after="120"/>
        <w:ind w:left="720"/>
      </w:pPr>
      <w:r>
        <w:lastRenderedPageBreak/>
        <w:t>Upon the user’s next attempt to login, they will be notified that the account is locked and to contact an admin</w:t>
      </w:r>
    </w:p>
    <w:p w14:paraId="7CFD68A6" w14:textId="7FC041B1" w:rsidR="000B7FE9" w:rsidRDefault="00F22074" w:rsidP="008567AA">
      <w:pPr>
        <w:pStyle w:val="ListBullet"/>
        <w:numPr>
          <w:ilvl w:val="0"/>
          <w:numId w:val="4"/>
        </w:numPr>
        <w:spacing w:before="0" w:after="120"/>
      </w:pPr>
      <w:r>
        <w:t>Delete functionality</w:t>
      </w:r>
    </w:p>
    <w:p w14:paraId="3D40794A" w14:textId="0F352519" w:rsidR="00484389" w:rsidRDefault="00A42E09" w:rsidP="008567AA">
      <w:pPr>
        <w:pStyle w:val="ListParagraph"/>
        <w:numPr>
          <w:ilvl w:val="1"/>
          <w:numId w:val="4"/>
        </w:numPr>
        <w:spacing w:before="0" w:after="240"/>
        <w:ind w:left="720"/>
        <w:jc w:val="both"/>
      </w:pPr>
      <w:r>
        <w:t>Select one or more checkboxes from a single table to identify the records to be deleted</w:t>
      </w:r>
    </w:p>
    <w:p w14:paraId="0EA50481" w14:textId="531A8ADD" w:rsidR="00A42E09" w:rsidRDefault="00A42E09" w:rsidP="008567AA">
      <w:pPr>
        <w:pStyle w:val="ListParagraph"/>
        <w:numPr>
          <w:ilvl w:val="1"/>
          <w:numId w:val="4"/>
        </w:numPr>
        <w:spacing w:before="0" w:after="240"/>
        <w:ind w:left="720"/>
        <w:jc w:val="both"/>
      </w:pPr>
      <w:r>
        <w:t>Click on the ‘Delete’ button in the upper right corner above the table</w:t>
      </w:r>
    </w:p>
    <w:p w14:paraId="18794FB3" w14:textId="3A718861" w:rsidR="000B7FE9" w:rsidRDefault="00A42E09" w:rsidP="008567AA">
      <w:pPr>
        <w:pStyle w:val="ListParagraph"/>
        <w:numPr>
          <w:ilvl w:val="1"/>
          <w:numId w:val="4"/>
        </w:numPr>
        <w:spacing w:before="0" w:after="240"/>
        <w:ind w:left="720"/>
        <w:jc w:val="both"/>
      </w:pPr>
      <w:r>
        <w:t>Each ‘Delete’ button corresponds to a</w:t>
      </w:r>
      <w:r w:rsidR="00243707">
        <w:t xml:space="preserve"> specific</w:t>
      </w:r>
      <w:r>
        <w:t xml:space="preserve"> table so it is not possible to delete a user and a notification with the same button click. To delete data from multiple tables, you must repeat these steps for each table</w:t>
      </w:r>
    </w:p>
    <w:p w14:paraId="025EABB0" w14:textId="77777777" w:rsidR="00FB681D" w:rsidRPr="00FB681D" w:rsidRDefault="00FB681D" w:rsidP="00FB681D"/>
    <w:p w14:paraId="1AAB3E93" w14:textId="77777777" w:rsidR="00FB681D" w:rsidRPr="00FB681D" w:rsidRDefault="00FB681D" w:rsidP="00FB681D"/>
    <w:p w14:paraId="3D1D3363" w14:textId="77777777" w:rsidR="00FB681D" w:rsidRPr="00FB681D" w:rsidRDefault="00FB681D" w:rsidP="00FB681D"/>
    <w:p w14:paraId="24B791D1" w14:textId="698C2542" w:rsidR="00FB681D" w:rsidRDefault="00FB681D" w:rsidP="00FB681D"/>
    <w:p w14:paraId="407E35C9" w14:textId="77777777" w:rsidR="00FB681D" w:rsidRPr="00FB681D" w:rsidRDefault="00FB681D" w:rsidP="00FB681D"/>
    <w:p w14:paraId="2DD3236A" w14:textId="4233908A" w:rsidR="00FB681D" w:rsidRDefault="00FB681D" w:rsidP="00FB681D"/>
    <w:p w14:paraId="4F3CDBA5" w14:textId="6CC316CA" w:rsidR="00FB681D" w:rsidRDefault="00FB681D" w:rsidP="00FB681D"/>
    <w:p w14:paraId="134E3906" w14:textId="3AEE558D" w:rsidR="00FB681D" w:rsidRDefault="00FB681D" w:rsidP="00FB681D"/>
    <w:p w14:paraId="6454C8CE" w14:textId="23A864B9" w:rsidR="00FB681D" w:rsidRDefault="00FB681D" w:rsidP="00FB681D"/>
    <w:p w14:paraId="0E2CD78A" w14:textId="695583CD" w:rsidR="00FB681D" w:rsidRDefault="00FB681D" w:rsidP="00FB681D"/>
    <w:p w14:paraId="10AE31EF" w14:textId="05BE44DE" w:rsidR="00FB681D" w:rsidRDefault="00FB681D" w:rsidP="00FB681D"/>
    <w:p w14:paraId="6F649E1C" w14:textId="0212917C" w:rsidR="00FB681D" w:rsidRDefault="00FB681D" w:rsidP="00FB681D"/>
    <w:p w14:paraId="1D63F886" w14:textId="1F41E22F" w:rsidR="00FB681D" w:rsidRDefault="00FB681D" w:rsidP="00FB681D"/>
    <w:p w14:paraId="3D8EE3B7" w14:textId="2DC2B7A0" w:rsidR="00FB681D" w:rsidRDefault="00FB681D" w:rsidP="00FB681D"/>
    <w:p w14:paraId="220B4E4B" w14:textId="26C74C91" w:rsidR="00FB681D" w:rsidRDefault="00FB681D" w:rsidP="00FB681D"/>
    <w:p w14:paraId="46D12ECB" w14:textId="61FCEC99" w:rsidR="00FB681D" w:rsidRDefault="00FB681D" w:rsidP="00FB681D"/>
    <w:p w14:paraId="3F0D9508" w14:textId="071B1985" w:rsidR="00FB681D" w:rsidRDefault="00FB681D" w:rsidP="00FB681D"/>
    <w:p w14:paraId="35AEACFA" w14:textId="77777777" w:rsidR="00FB681D" w:rsidRPr="00FB681D" w:rsidRDefault="00FB681D" w:rsidP="00FB681D"/>
    <w:p w14:paraId="786EFA8D" w14:textId="25C5BC3C" w:rsidR="009D0C64" w:rsidRPr="004511DD" w:rsidRDefault="00AA2838" w:rsidP="004511DD">
      <w:pPr>
        <w:pStyle w:val="Heading2"/>
        <w:rPr>
          <w:caps w:val="0"/>
          <w:color w:val="007DEB" w:themeColor="background2" w:themeShade="80"/>
          <w:sz w:val="32"/>
        </w:rPr>
      </w:pPr>
      <w:bookmarkStart w:id="22" w:name="_Toc78821141"/>
      <w:r w:rsidRPr="004511DD">
        <w:rPr>
          <w:caps w:val="0"/>
          <w:color w:val="007DEB" w:themeColor="background2" w:themeShade="80"/>
          <w:sz w:val="32"/>
        </w:rPr>
        <w:lastRenderedPageBreak/>
        <w:t>Work Cent</w:t>
      </w:r>
      <w:r w:rsidR="00E92458" w:rsidRPr="004511DD">
        <w:rPr>
          <w:caps w:val="0"/>
          <w:color w:val="007DEB" w:themeColor="background2" w:themeShade="80"/>
          <w:sz w:val="32"/>
        </w:rPr>
        <w:t>er</w:t>
      </w:r>
      <w:r w:rsidRPr="004511DD">
        <w:rPr>
          <w:caps w:val="0"/>
          <w:color w:val="007DEB" w:themeColor="background2" w:themeShade="80"/>
          <w:sz w:val="32"/>
        </w:rPr>
        <w:t xml:space="preserve"> Super-</w:t>
      </w:r>
      <w:r w:rsidR="00E92458" w:rsidRPr="004511DD">
        <w:rPr>
          <w:caps w:val="0"/>
          <w:color w:val="007DEB" w:themeColor="background2" w:themeShade="80"/>
          <w:sz w:val="32"/>
        </w:rPr>
        <w:t>U</w:t>
      </w:r>
      <w:r w:rsidRPr="004511DD">
        <w:rPr>
          <w:caps w:val="0"/>
          <w:color w:val="007DEB" w:themeColor="background2" w:themeShade="80"/>
          <w:sz w:val="32"/>
        </w:rPr>
        <w:t>ser</w:t>
      </w:r>
      <w:bookmarkEnd w:id="22"/>
    </w:p>
    <w:p w14:paraId="186DFD81" w14:textId="368DCE5E" w:rsidR="0062293D" w:rsidRDefault="00E92458" w:rsidP="0062293D">
      <w:pPr>
        <w:jc w:val="both"/>
      </w:pPr>
      <w:r>
        <w:t>Work Center</w:t>
      </w:r>
      <w:r w:rsidR="0062293D">
        <w:t xml:space="preserve"> </w:t>
      </w:r>
      <w:r>
        <w:t>super-</w:t>
      </w:r>
      <w:r w:rsidR="0062293D">
        <w:t xml:space="preserve">users have several specific functions available to their role: </w:t>
      </w:r>
    </w:p>
    <w:p w14:paraId="4EA2F3E3" w14:textId="6AF963CA" w:rsidR="0062293D" w:rsidRDefault="0062293D" w:rsidP="008567AA">
      <w:pPr>
        <w:pStyle w:val="ListParagraph"/>
        <w:numPr>
          <w:ilvl w:val="0"/>
          <w:numId w:val="6"/>
        </w:numPr>
        <w:jc w:val="both"/>
      </w:pPr>
      <w:r>
        <w:t>Full summary visibility to all data within the</w:t>
      </w:r>
      <w:r w:rsidR="00E92458">
        <w:t>ir work center</w:t>
      </w:r>
    </w:p>
    <w:p w14:paraId="5C7323E1" w14:textId="39416512" w:rsidR="0062293D" w:rsidRPr="0055700F" w:rsidRDefault="00E92458" w:rsidP="008567AA">
      <w:pPr>
        <w:pStyle w:val="ListParagraph"/>
        <w:numPr>
          <w:ilvl w:val="0"/>
          <w:numId w:val="6"/>
        </w:numPr>
        <w:jc w:val="both"/>
      </w:pPr>
      <w:r w:rsidRPr="0055700F">
        <w:t>Work order</w:t>
      </w:r>
      <w:r w:rsidR="0062293D" w:rsidRPr="0055700F">
        <w:t xml:space="preserve"> creation</w:t>
      </w:r>
      <w:r w:rsidRPr="0055700F">
        <w:t xml:space="preserve"> from a notification</w:t>
      </w:r>
    </w:p>
    <w:p w14:paraId="48345577" w14:textId="1D6AACB7" w:rsidR="0062293D" w:rsidRPr="0055700F" w:rsidRDefault="00E92458" w:rsidP="008567AA">
      <w:pPr>
        <w:pStyle w:val="ListParagraph"/>
        <w:numPr>
          <w:ilvl w:val="0"/>
          <w:numId w:val="6"/>
        </w:numPr>
        <w:jc w:val="both"/>
      </w:pPr>
      <w:r w:rsidRPr="0055700F">
        <w:t>Work order operation assignment</w:t>
      </w:r>
    </w:p>
    <w:p w14:paraId="20709C09" w14:textId="4D3B417D" w:rsidR="00E92458" w:rsidRPr="0055700F" w:rsidRDefault="00E92458" w:rsidP="008567AA">
      <w:pPr>
        <w:pStyle w:val="ListParagraph"/>
        <w:numPr>
          <w:ilvl w:val="0"/>
          <w:numId w:val="6"/>
        </w:numPr>
        <w:jc w:val="both"/>
      </w:pPr>
      <w:r w:rsidRPr="0055700F">
        <w:t>Delete functionality</w:t>
      </w:r>
    </w:p>
    <w:p w14:paraId="1128295F" w14:textId="77777777" w:rsidR="0062293D" w:rsidRPr="00BA0C56" w:rsidRDefault="0062293D" w:rsidP="0062293D">
      <w:pPr>
        <w:spacing w:before="0" w:after="0" w:line="240" w:lineRule="auto"/>
        <w:jc w:val="both"/>
        <w:rPr>
          <w:sz w:val="16"/>
        </w:rPr>
      </w:pPr>
    </w:p>
    <w:p w14:paraId="0C4B40B2" w14:textId="58A4C530" w:rsidR="009D0C64" w:rsidRDefault="0062293D" w:rsidP="008567AA">
      <w:pPr>
        <w:pStyle w:val="ListBullet"/>
        <w:numPr>
          <w:ilvl w:val="0"/>
          <w:numId w:val="7"/>
        </w:numPr>
        <w:spacing w:before="0" w:after="120"/>
      </w:pPr>
      <w:r>
        <w:t xml:space="preserve">Full summary visibility to all data </w:t>
      </w:r>
      <w:r w:rsidR="00E92458">
        <w:t>within their work center</w:t>
      </w:r>
    </w:p>
    <w:p w14:paraId="442DA079" w14:textId="51051572" w:rsidR="00E92458" w:rsidRDefault="00E92458" w:rsidP="008567AA">
      <w:pPr>
        <w:pStyle w:val="ListParagraph"/>
        <w:numPr>
          <w:ilvl w:val="1"/>
          <w:numId w:val="4"/>
        </w:numPr>
        <w:spacing w:before="0" w:after="240"/>
        <w:ind w:left="720"/>
        <w:jc w:val="both"/>
      </w:pPr>
      <w:r>
        <w:t>Tables include all Notifications, Work Orders</w:t>
      </w:r>
    </w:p>
    <w:p w14:paraId="4B148683" w14:textId="01D9D91C" w:rsidR="00E92458" w:rsidRDefault="00E92458" w:rsidP="008567AA">
      <w:pPr>
        <w:pStyle w:val="ListParagraph"/>
        <w:numPr>
          <w:ilvl w:val="1"/>
          <w:numId w:val="4"/>
        </w:numPr>
        <w:spacing w:before="0" w:after="240"/>
        <w:ind w:left="720"/>
        <w:jc w:val="both"/>
      </w:pPr>
      <w:r>
        <w:t>Ability to view a specific notification or work order</w:t>
      </w:r>
    </w:p>
    <w:p w14:paraId="2443EC9B" w14:textId="285F4C58" w:rsidR="00E92458" w:rsidRDefault="00E92458" w:rsidP="008567AA">
      <w:pPr>
        <w:pStyle w:val="ListBullet"/>
        <w:numPr>
          <w:ilvl w:val="0"/>
          <w:numId w:val="7"/>
        </w:numPr>
        <w:spacing w:before="0" w:after="120"/>
      </w:pPr>
      <w:r>
        <w:t>Work order creation from a notification</w:t>
      </w:r>
    </w:p>
    <w:p w14:paraId="6B009253" w14:textId="0108F4D2" w:rsidR="00E92458" w:rsidRDefault="00A22B11" w:rsidP="008567AA">
      <w:pPr>
        <w:pStyle w:val="ListParagraph"/>
        <w:numPr>
          <w:ilvl w:val="1"/>
          <w:numId w:val="4"/>
        </w:numPr>
        <w:spacing w:before="0" w:after="240"/>
        <w:ind w:left="720"/>
        <w:jc w:val="both"/>
      </w:pPr>
      <w:r>
        <w:t>Select a notification from the notification table. If it does not already have a corresponding work order, it will automatically populate the known fields of the ‘Create Work Order from Notification’ dropdown menu. Alternatively, you can manually enter the notification id number</w:t>
      </w:r>
    </w:p>
    <w:p w14:paraId="4FA4CD84" w14:textId="33880D67" w:rsidR="00A22B11" w:rsidRDefault="00A22B11" w:rsidP="008567AA">
      <w:pPr>
        <w:pStyle w:val="ListParagraph"/>
        <w:numPr>
          <w:ilvl w:val="1"/>
          <w:numId w:val="4"/>
        </w:numPr>
        <w:spacing w:before="0" w:after="240"/>
        <w:ind w:left="720"/>
        <w:jc w:val="both"/>
      </w:pPr>
      <w:r>
        <w:t>Selecting a notification that already has a corresponding work order will take you directly into the work order</w:t>
      </w:r>
    </w:p>
    <w:p w14:paraId="1956C083" w14:textId="77777777" w:rsidR="00A22B11" w:rsidRDefault="00A22B11" w:rsidP="008567AA">
      <w:pPr>
        <w:pStyle w:val="ListParagraph"/>
        <w:numPr>
          <w:ilvl w:val="1"/>
          <w:numId w:val="4"/>
        </w:numPr>
        <w:spacing w:before="0" w:after="120"/>
        <w:ind w:left="720"/>
        <w:jc w:val="both"/>
      </w:pPr>
      <w:r>
        <w:t>Required fields:</w:t>
      </w:r>
    </w:p>
    <w:p w14:paraId="302415D1" w14:textId="0E21301A" w:rsidR="00A22B11" w:rsidRDefault="00A22B11" w:rsidP="008567AA">
      <w:pPr>
        <w:pStyle w:val="ListBullet"/>
        <w:numPr>
          <w:ilvl w:val="2"/>
          <w:numId w:val="4"/>
        </w:numPr>
        <w:spacing w:before="0" w:after="120"/>
      </w:pPr>
      <w:r>
        <w:t>Order Type</w:t>
      </w:r>
    </w:p>
    <w:p w14:paraId="6B4EF0C9" w14:textId="15B8873D" w:rsidR="00A22B11" w:rsidRPr="00A22B11" w:rsidRDefault="00A22B11" w:rsidP="008567AA">
      <w:pPr>
        <w:pStyle w:val="ListBullet"/>
        <w:numPr>
          <w:ilvl w:val="3"/>
          <w:numId w:val="4"/>
        </w:numPr>
        <w:spacing w:before="0" w:after="120"/>
        <w:ind w:left="2160"/>
        <w:rPr>
          <w:sz w:val="20"/>
        </w:rPr>
      </w:pPr>
      <w:r>
        <w:rPr>
          <w:sz w:val="20"/>
        </w:rPr>
        <w:t>Additional classification to fine tune type of work order being requested</w:t>
      </w:r>
    </w:p>
    <w:p w14:paraId="41550F09" w14:textId="4A153360" w:rsidR="00A22B11" w:rsidRDefault="00A22B11" w:rsidP="008567AA">
      <w:pPr>
        <w:pStyle w:val="ListBullet"/>
        <w:numPr>
          <w:ilvl w:val="2"/>
          <w:numId w:val="4"/>
        </w:numPr>
        <w:spacing w:before="0" w:after="120"/>
      </w:pPr>
      <w:r>
        <w:t>Order Description</w:t>
      </w:r>
    </w:p>
    <w:p w14:paraId="2A60D71F" w14:textId="613A5FB4" w:rsidR="00A22B11" w:rsidRPr="00A22B11" w:rsidRDefault="00A22B11" w:rsidP="008567AA">
      <w:pPr>
        <w:pStyle w:val="ListBullet"/>
        <w:numPr>
          <w:ilvl w:val="3"/>
          <w:numId w:val="4"/>
        </w:numPr>
        <w:spacing w:before="0" w:after="120"/>
        <w:ind w:left="2160"/>
        <w:rPr>
          <w:sz w:val="20"/>
        </w:rPr>
      </w:pPr>
      <w:r w:rsidRPr="00A22B11">
        <w:rPr>
          <w:sz w:val="20"/>
        </w:rPr>
        <w:t>Additional details to provide regarding the general goal of the work order</w:t>
      </w:r>
    </w:p>
    <w:p w14:paraId="246F2232" w14:textId="0790CC05" w:rsidR="00A22B11" w:rsidRDefault="00A22B11" w:rsidP="008567AA">
      <w:pPr>
        <w:pStyle w:val="ListBullet"/>
        <w:numPr>
          <w:ilvl w:val="2"/>
          <w:numId w:val="4"/>
        </w:numPr>
        <w:spacing w:before="0" w:after="120"/>
      </w:pPr>
      <w:r>
        <w:t>Required Start Date</w:t>
      </w:r>
    </w:p>
    <w:p w14:paraId="58EF9CA1" w14:textId="3D12A955" w:rsidR="00F27BBE" w:rsidRPr="00F27BBE" w:rsidRDefault="00F27BBE" w:rsidP="008567AA">
      <w:pPr>
        <w:pStyle w:val="ListBullet"/>
        <w:numPr>
          <w:ilvl w:val="3"/>
          <w:numId w:val="4"/>
        </w:numPr>
        <w:spacing w:before="0" w:after="120"/>
        <w:ind w:left="2160"/>
        <w:rPr>
          <w:sz w:val="20"/>
        </w:rPr>
      </w:pPr>
      <w:r w:rsidRPr="00F27BBE">
        <w:rPr>
          <w:sz w:val="20"/>
        </w:rPr>
        <w:t>In MM/DD/YYYY format</w:t>
      </w:r>
    </w:p>
    <w:p w14:paraId="2F5AC076" w14:textId="3900A6B8" w:rsidR="00A22B11" w:rsidRDefault="00A22B11" w:rsidP="008567AA">
      <w:pPr>
        <w:pStyle w:val="ListBullet"/>
        <w:numPr>
          <w:ilvl w:val="2"/>
          <w:numId w:val="4"/>
        </w:numPr>
        <w:spacing w:before="0" w:after="120"/>
      </w:pPr>
      <w:r>
        <w:t>Required End Date</w:t>
      </w:r>
    </w:p>
    <w:p w14:paraId="6908AA1F" w14:textId="3E808DCC" w:rsidR="00F27BBE" w:rsidRPr="00F27BBE" w:rsidRDefault="00F27BBE" w:rsidP="008567AA">
      <w:pPr>
        <w:pStyle w:val="ListBullet"/>
        <w:numPr>
          <w:ilvl w:val="3"/>
          <w:numId w:val="4"/>
        </w:numPr>
        <w:spacing w:before="0" w:after="120"/>
        <w:ind w:left="2160"/>
        <w:rPr>
          <w:sz w:val="20"/>
        </w:rPr>
      </w:pPr>
      <w:r w:rsidRPr="00F27BBE">
        <w:rPr>
          <w:sz w:val="20"/>
        </w:rPr>
        <w:t>In MM/DD/YYYY format</w:t>
      </w:r>
    </w:p>
    <w:p w14:paraId="4F1259BC" w14:textId="5B3AFD01" w:rsidR="00A22B11" w:rsidRDefault="00A22B11" w:rsidP="008567AA">
      <w:pPr>
        <w:pStyle w:val="ListBullet"/>
        <w:numPr>
          <w:ilvl w:val="1"/>
          <w:numId w:val="4"/>
        </w:numPr>
        <w:spacing w:before="0" w:after="240"/>
        <w:ind w:left="720"/>
      </w:pPr>
      <w:r w:rsidRPr="00207173">
        <w:t xml:space="preserve">To complete the </w:t>
      </w:r>
      <w:r>
        <w:t>work order</w:t>
      </w:r>
      <w:r w:rsidRPr="00207173">
        <w:t xml:space="preserve"> creation, click on the ‘Create’ button</w:t>
      </w:r>
    </w:p>
    <w:p w14:paraId="11614C7D" w14:textId="77777777" w:rsidR="00E92458" w:rsidRDefault="00E92458" w:rsidP="008567AA">
      <w:pPr>
        <w:pStyle w:val="ListBullet"/>
        <w:numPr>
          <w:ilvl w:val="0"/>
          <w:numId w:val="7"/>
        </w:numPr>
        <w:spacing w:before="0" w:after="120"/>
      </w:pPr>
      <w:r>
        <w:t>Work order operation assignment</w:t>
      </w:r>
    </w:p>
    <w:p w14:paraId="5C9F0BC9" w14:textId="77777777" w:rsidR="008B4629" w:rsidRDefault="008B4629" w:rsidP="008567AA">
      <w:pPr>
        <w:pStyle w:val="ListParagraph"/>
        <w:numPr>
          <w:ilvl w:val="1"/>
          <w:numId w:val="4"/>
        </w:numPr>
        <w:spacing w:before="0" w:after="240"/>
        <w:ind w:left="720"/>
        <w:jc w:val="both"/>
      </w:pPr>
      <w:r>
        <w:t>From the ‘View All Notifications’ table</w:t>
      </w:r>
    </w:p>
    <w:p w14:paraId="74CD55B5" w14:textId="045E04C8" w:rsidR="008B4629" w:rsidRDefault="00A22B11" w:rsidP="008567AA">
      <w:pPr>
        <w:pStyle w:val="ListParagraph"/>
        <w:numPr>
          <w:ilvl w:val="2"/>
          <w:numId w:val="4"/>
        </w:numPr>
        <w:spacing w:before="0" w:after="240"/>
        <w:jc w:val="both"/>
      </w:pPr>
      <w:r>
        <w:t>Click on the ‘Create/See Work Order’ button for any notification that already ha</w:t>
      </w:r>
      <w:r w:rsidR="008B4629">
        <w:t>s a</w:t>
      </w:r>
      <w:r>
        <w:t xml:space="preserve"> work order created</w:t>
      </w:r>
    </w:p>
    <w:p w14:paraId="1A5EBDDD" w14:textId="4F7EC91B" w:rsidR="008B4629" w:rsidRDefault="008B4629" w:rsidP="008567AA">
      <w:pPr>
        <w:pStyle w:val="ListParagraph"/>
        <w:numPr>
          <w:ilvl w:val="1"/>
          <w:numId w:val="4"/>
        </w:numPr>
        <w:spacing w:before="0" w:after="240"/>
        <w:ind w:left="720"/>
        <w:jc w:val="both"/>
      </w:pPr>
      <w:r>
        <w:t>From the ‘View All Work Orders’ table</w:t>
      </w:r>
    </w:p>
    <w:p w14:paraId="3A050E84" w14:textId="735CA9C5" w:rsidR="008B4629" w:rsidRDefault="008B4629" w:rsidP="008567AA">
      <w:pPr>
        <w:pStyle w:val="ListParagraph"/>
        <w:numPr>
          <w:ilvl w:val="2"/>
          <w:numId w:val="4"/>
        </w:numPr>
        <w:spacing w:before="0" w:after="240"/>
        <w:jc w:val="both"/>
      </w:pPr>
      <w:r>
        <w:t>Click on the ‘Detail’ button for the work order you wish to view</w:t>
      </w:r>
    </w:p>
    <w:p w14:paraId="5CC00065" w14:textId="7C443F13" w:rsidR="00E92458" w:rsidRDefault="008B4629" w:rsidP="008567AA">
      <w:pPr>
        <w:pStyle w:val="ListParagraph"/>
        <w:numPr>
          <w:ilvl w:val="1"/>
          <w:numId w:val="4"/>
        </w:numPr>
        <w:spacing w:before="0" w:after="240"/>
        <w:ind w:left="720"/>
        <w:jc w:val="both"/>
      </w:pPr>
      <w:r>
        <w:lastRenderedPageBreak/>
        <w:t xml:space="preserve">Once on the page for the desired work order, navigate to the </w:t>
      </w:r>
      <w:r w:rsidR="00F27BBE">
        <w:t xml:space="preserve">‘Operations’ table at the </w:t>
      </w:r>
      <w:r>
        <w:t xml:space="preserve">bottom of the </w:t>
      </w:r>
      <w:r w:rsidR="00F27BBE">
        <w:t xml:space="preserve">page </w:t>
      </w:r>
    </w:p>
    <w:p w14:paraId="7D72B716" w14:textId="720996EE" w:rsidR="00F27BBE" w:rsidRDefault="00F27BBE" w:rsidP="008567AA">
      <w:pPr>
        <w:pStyle w:val="ListParagraph"/>
        <w:numPr>
          <w:ilvl w:val="1"/>
          <w:numId w:val="4"/>
        </w:numPr>
        <w:spacing w:before="0" w:after="120"/>
        <w:ind w:left="720"/>
        <w:jc w:val="both"/>
      </w:pPr>
      <w:r>
        <w:t>Required fields:</w:t>
      </w:r>
    </w:p>
    <w:p w14:paraId="74F02404" w14:textId="05670B9E" w:rsidR="00F27BBE" w:rsidRDefault="00F27BBE" w:rsidP="008567AA">
      <w:pPr>
        <w:pStyle w:val="ListBullet"/>
        <w:numPr>
          <w:ilvl w:val="2"/>
          <w:numId w:val="4"/>
        </w:numPr>
        <w:spacing w:before="0" w:after="120"/>
      </w:pPr>
      <w:r>
        <w:t>Operation ID</w:t>
      </w:r>
    </w:p>
    <w:p w14:paraId="463E0341" w14:textId="5D64AE52" w:rsidR="00F27BBE" w:rsidRDefault="00F27BBE" w:rsidP="008567AA">
      <w:pPr>
        <w:pStyle w:val="ListBullet"/>
        <w:numPr>
          <w:ilvl w:val="3"/>
          <w:numId w:val="4"/>
        </w:numPr>
        <w:spacing w:before="0" w:after="120"/>
        <w:ind w:left="2160"/>
      </w:pPr>
      <w:r>
        <w:t>The next operation id number</w:t>
      </w:r>
    </w:p>
    <w:p w14:paraId="077ADE76" w14:textId="472809ED" w:rsidR="00F27BBE" w:rsidRDefault="00F27BBE" w:rsidP="008567AA">
      <w:pPr>
        <w:pStyle w:val="ListBullet"/>
        <w:numPr>
          <w:ilvl w:val="2"/>
          <w:numId w:val="4"/>
        </w:numPr>
        <w:spacing w:before="0" w:after="120"/>
      </w:pPr>
      <w:r>
        <w:t>Assigned To</w:t>
      </w:r>
    </w:p>
    <w:p w14:paraId="6611936D" w14:textId="3D9695AB" w:rsidR="00F27BBE" w:rsidRDefault="00F27BBE" w:rsidP="008567AA">
      <w:pPr>
        <w:pStyle w:val="ListBullet"/>
        <w:numPr>
          <w:ilvl w:val="3"/>
          <w:numId w:val="4"/>
        </w:numPr>
        <w:spacing w:before="0" w:after="120"/>
        <w:ind w:left="2160"/>
      </w:pPr>
      <w:r>
        <w:t>The field worker that is assigned to the operation</w:t>
      </w:r>
    </w:p>
    <w:p w14:paraId="2E73E375" w14:textId="7CEC1050" w:rsidR="00F27BBE" w:rsidRDefault="00F27BBE" w:rsidP="008567AA">
      <w:pPr>
        <w:pStyle w:val="ListBullet"/>
        <w:numPr>
          <w:ilvl w:val="2"/>
          <w:numId w:val="4"/>
        </w:numPr>
        <w:spacing w:before="0" w:after="120"/>
      </w:pPr>
      <w:r>
        <w:t>Description</w:t>
      </w:r>
    </w:p>
    <w:p w14:paraId="073ABF42" w14:textId="541F2617" w:rsidR="00F27BBE" w:rsidRDefault="00F27BBE" w:rsidP="008567AA">
      <w:pPr>
        <w:pStyle w:val="ListBullet"/>
        <w:numPr>
          <w:ilvl w:val="3"/>
          <w:numId w:val="4"/>
        </w:numPr>
        <w:spacing w:before="0" w:after="120"/>
        <w:ind w:left="2160"/>
      </w:pPr>
      <w:r>
        <w:t>Detailed description of the specific task required to be completed</w:t>
      </w:r>
    </w:p>
    <w:p w14:paraId="544B92C7" w14:textId="60FDC829" w:rsidR="00F27BBE" w:rsidRDefault="00F27BBE" w:rsidP="008567AA">
      <w:pPr>
        <w:pStyle w:val="ListBullet"/>
        <w:numPr>
          <w:ilvl w:val="2"/>
          <w:numId w:val="4"/>
        </w:numPr>
        <w:spacing w:before="0" w:after="120"/>
      </w:pPr>
      <w:r>
        <w:t>Status</w:t>
      </w:r>
    </w:p>
    <w:p w14:paraId="02F4ACF5" w14:textId="22E393A1" w:rsidR="00F27BBE" w:rsidRDefault="00F27BBE" w:rsidP="008567AA">
      <w:pPr>
        <w:pStyle w:val="ListBullet"/>
        <w:numPr>
          <w:ilvl w:val="3"/>
          <w:numId w:val="4"/>
        </w:numPr>
        <w:spacing w:before="0" w:after="120"/>
        <w:ind w:left="2160"/>
      </w:pPr>
      <w:r>
        <w:t>Current status of the operation</w:t>
      </w:r>
    </w:p>
    <w:p w14:paraId="50F82BDB" w14:textId="7F9BE13B" w:rsidR="00F27BBE" w:rsidRDefault="00F27BBE" w:rsidP="008567AA">
      <w:pPr>
        <w:pStyle w:val="ListBullet"/>
        <w:numPr>
          <w:ilvl w:val="2"/>
          <w:numId w:val="4"/>
        </w:numPr>
        <w:spacing w:before="0" w:after="120"/>
      </w:pPr>
      <w:r>
        <w:t>Comments</w:t>
      </w:r>
    </w:p>
    <w:p w14:paraId="1A1C976A" w14:textId="68F7AC9B" w:rsidR="00F27BBE" w:rsidRDefault="00F27BBE" w:rsidP="008567AA">
      <w:pPr>
        <w:pStyle w:val="ListBullet"/>
        <w:numPr>
          <w:ilvl w:val="3"/>
          <w:numId w:val="4"/>
        </w:numPr>
        <w:spacing w:before="0" w:after="120"/>
        <w:ind w:left="2160"/>
      </w:pPr>
      <w:r>
        <w:t>Knowledge capture opportunity for the field worker handling the operation</w:t>
      </w:r>
    </w:p>
    <w:p w14:paraId="00A5AA9A" w14:textId="757C4DF1" w:rsidR="00F27BBE" w:rsidRDefault="00F27BBE" w:rsidP="008567AA">
      <w:pPr>
        <w:pStyle w:val="ListBullet"/>
        <w:numPr>
          <w:ilvl w:val="1"/>
          <w:numId w:val="4"/>
        </w:numPr>
        <w:spacing w:before="0" w:after="240"/>
        <w:ind w:left="720"/>
      </w:pPr>
      <w:r w:rsidRPr="00207173">
        <w:t xml:space="preserve">To complete the </w:t>
      </w:r>
      <w:r>
        <w:t>operation assignment</w:t>
      </w:r>
      <w:r w:rsidRPr="00207173">
        <w:t>, click on the ‘</w:t>
      </w:r>
      <w:r>
        <w:t>Add Operation</w:t>
      </w:r>
      <w:r w:rsidRPr="00207173">
        <w:t>’ button</w:t>
      </w:r>
    </w:p>
    <w:p w14:paraId="1B3F4D31" w14:textId="77777777" w:rsidR="00E92458" w:rsidRDefault="00E92458" w:rsidP="008567AA">
      <w:pPr>
        <w:pStyle w:val="ListBullet"/>
        <w:numPr>
          <w:ilvl w:val="0"/>
          <w:numId w:val="4"/>
        </w:numPr>
        <w:spacing w:before="0" w:after="120"/>
      </w:pPr>
      <w:r>
        <w:t>Delete functionality</w:t>
      </w:r>
    </w:p>
    <w:p w14:paraId="66810BFE" w14:textId="77777777" w:rsidR="00E92458" w:rsidRDefault="00E92458" w:rsidP="008567AA">
      <w:pPr>
        <w:pStyle w:val="ListParagraph"/>
        <w:numPr>
          <w:ilvl w:val="1"/>
          <w:numId w:val="4"/>
        </w:numPr>
        <w:spacing w:before="0" w:after="240"/>
        <w:ind w:left="720"/>
        <w:jc w:val="both"/>
      </w:pPr>
      <w:r>
        <w:t>Select one or more checkboxes from a single table to identify the records to be deleted</w:t>
      </w:r>
    </w:p>
    <w:p w14:paraId="5E810A34" w14:textId="77777777" w:rsidR="00E92458" w:rsidRDefault="00E92458" w:rsidP="008567AA">
      <w:pPr>
        <w:pStyle w:val="ListParagraph"/>
        <w:numPr>
          <w:ilvl w:val="1"/>
          <w:numId w:val="4"/>
        </w:numPr>
        <w:spacing w:before="0" w:after="120"/>
        <w:ind w:left="720"/>
        <w:jc w:val="both"/>
      </w:pPr>
      <w:r>
        <w:t>Click on the ‘Delete’ button in the upper right corner above the table</w:t>
      </w:r>
    </w:p>
    <w:p w14:paraId="23A5456C" w14:textId="092ECC5D" w:rsidR="000B7FE9" w:rsidRDefault="00E92458" w:rsidP="000B7FE9">
      <w:pPr>
        <w:pStyle w:val="ListBullet"/>
        <w:numPr>
          <w:ilvl w:val="1"/>
          <w:numId w:val="4"/>
        </w:numPr>
        <w:spacing w:before="0" w:after="240"/>
        <w:ind w:left="720"/>
      </w:pPr>
      <w:r>
        <w:t>Each ‘Delete’ button corresponds to a table so it is not possible to delete a work order and a notification with the same button click. To delete data from multiple tables, you must repeat these steps for each table</w:t>
      </w:r>
    </w:p>
    <w:p w14:paraId="6362C195" w14:textId="5EA95B00" w:rsidR="00FB681D" w:rsidRDefault="00FB681D" w:rsidP="00FB681D">
      <w:pPr>
        <w:pStyle w:val="ListBullet"/>
        <w:numPr>
          <w:ilvl w:val="0"/>
          <w:numId w:val="0"/>
        </w:numPr>
        <w:spacing w:before="0" w:after="240"/>
        <w:ind w:left="720" w:hanging="360"/>
      </w:pPr>
    </w:p>
    <w:p w14:paraId="22150218" w14:textId="2B285422" w:rsidR="00FB681D" w:rsidRDefault="00FB681D" w:rsidP="00FB681D">
      <w:pPr>
        <w:pStyle w:val="ListBullet"/>
        <w:numPr>
          <w:ilvl w:val="0"/>
          <w:numId w:val="0"/>
        </w:numPr>
        <w:spacing w:before="0" w:after="240"/>
        <w:ind w:left="720" w:hanging="360"/>
      </w:pPr>
    </w:p>
    <w:p w14:paraId="45306A94" w14:textId="43A44347" w:rsidR="00FB681D" w:rsidRDefault="00FB681D" w:rsidP="00FB681D">
      <w:pPr>
        <w:pStyle w:val="ListBullet"/>
        <w:numPr>
          <w:ilvl w:val="0"/>
          <w:numId w:val="0"/>
        </w:numPr>
        <w:spacing w:before="0" w:after="240"/>
        <w:ind w:left="720" w:hanging="360"/>
      </w:pPr>
    </w:p>
    <w:p w14:paraId="0FB5DD41" w14:textId="07A6FA16" w:rsidR="00FB681D" w:rsidRDefault="00FB681D" w:rsidP="00FB681D">
      <w:pPr>
        <w:pStyle w:val="ListBullet"/>
        <w:numPr>
          <w:ilvl w:val="0"/>
          <w:numId w:val="0"/>
        </w:numPr>
        <w:spacing w:before="0" w:after="240"/>
        <w:ind w:left="720" w:hanging="360"/>
      </w:pPr>
    </w:p>
    <w:p w14:paraId="2BD4D464" w14:textId="3B834ADA" w:rsidR="00FB681D" w:rsidRDefault="00FB681D" w:rsidP="00FB681D">
      <w:pPr>
        <w:pStyle w:val="ListBullet"/>
        <w:numPr>
          <w:ilvl w:val="0"/>
          <w:numId w:val="0"/>
        </w:numPr>
        <w:spacing w:before="0" w:after="240"/>
        <w:ind w:left="720" w:hanging="360"/>
      </w:pPr>
    </w:p>
    <w:p w14:paraId="36DB690F" w14:textId="026CBC41" w:rsidR="00FB681D" w:rsidRDefault="00FB681D" w:rsidP="00FB681D">
      <w:pPr>
        <w:pStyle w:val="ListBullet"/>
        <w:numPr>
          <w:ilvl w:val="0"/>
          <w:numId w:val="0"/>
        </w:numPr>
        <w:spacing w:before="0" w:after="240"/>
        <w:ind w:left="720" w:hanging="360"/>
      </w:pPr>
    </w:p>
    <w:p w14:paraId="207EC303" w14:textId="77777777" w:rsidR="00FB681D" w:rsidRDefault="00FB681D" w:rsidP="00FB681D">
      <w:pPr>
        <w:pStyle w:val="ListBullet"/>
        <w:numPr>
          <w:ilvl w:val="0"/>
          <w:numId w:val="0"/>
        </w:numPr>
        <w:spacing w:before="0" w:after="240"/>
        <w:ind w:left="720" w:hanging="360"/>
      </w:pPr>
    </w:p>
    <w:p w14:paraId="3DFD94FA" w14:textId="00F3389C" w:rsidR="009D0C64" w:rsidRPr="004511DD" w:rsidRDefault="00AA2838" w:rsidP="004511DD">
      <w:pPr>
        <w:pStyle w:val="Heading2"/>
        <w:rPr>
          <w:caps w:val="0"/>
          <w:color w:val="007DEB" w:themeColor="background2" w:themeShade="80"/>
          <w:sz w:val="32"/>
        </w:rPr>
      </w:pPr>
      <w:bookmarkStart w:id="23" w:name="_Toc78821142"/>
      <w:r w:rsidRPr="004511DD">
        <w:rPr>
          <w:caps w:val="0"/>
          <w:color w:val="007DEB" w:themeColor="background2" w:themeShade="80"/>
          <w:sz w:val="32"/>
        </w:rPr>
        <w:lastRenderedPageBreak/>
        <w:t>Regular User</w:t>
      </w:r>
      <w:bookmarkEnd w:id="23"/>
    </w:p>
    <w:p w14:paraId="44AD43CA" w14:textId="26DCA188" w:rsidR="000C7713" w:rsidRDefault="000C7713" w:rsidP="000C7713">
      <w:pPr>
        <w:jc w:val="both"/>
      </w:pPr>
      <w:r>
        <w:t xml:space="preserve">Regular users have several specific functions available to their role: </w:t>
      </w:r>
    </w:p>
    <w:p w14:paraId="4BCE3CE3" w14:textId="2D238871" w:rsidR="000C7713" w:rsidRDefault="000C7713" w:rsidP="008567AA">
      <w:pPr>
        <w:pStyle w:val="ListParagraph"/>
        <w:numPr>
          <w:ilvl w:val="0"/>
          <w:numId w:val="8"/>
        </w:numPr>
        <w:jc w:val="both"/>
      </w:pPr>
      <w:r>
        <w:t>Update operations</w:t>
      </w:r>
    </w:p>
    <w:p w14:paraId="4736146B" w14:textId="49A42DA2" w:rsidR="000C7713" w:rsidRDefault="000C7713" w:rsidP="008567AA">
      <w:pPr>
        <w:pStyle w:val="ListParagraph"/>
        <w:numPr>
          <w:ilvl w:val="0"/>
          <w:numId w:val="8"/>
        </w:numPr>
        <w:jc w:val="both"/>
      </w:pPr>
      <w:r>
        <w:t>Update closing notes/close work order</w:t>
      </w:r>
    </w:p>
    <w:p w14:paraId="4202BEFC" w14:textId="77777777" w:rsidR="000C7713" w:rsidRPr="00BA0C56" w:rsidRDefault="000C7713" w:rsidP="000C7713">
      <w:pPr>
        <w:spacing w:before="0" w:after="0" w:line="240" w:lineRule="auto"/>
        <w:jc w:val="both"/>
        <w:rPr>
          <w:sz w:val="16"/>
        </w:rPr>
      </w:pPr>
    </w:p>
    <w:p w14:paraId="7E65A04F" w14:textId="711C1C8E" w:rsidR="000C7713" w:rsidRDefault="000C7713" w:rsidP="008567AA">
      <w:pPr>
        <w:pStyle w:val="ListBullet"/>
        <w:numPr>
          <w:ilvl w:val="0"/>
          <w:numId w:val="9"/>
        </w:numPr>
        <w:spacing w:before="0" w:after="120"/>
      </w:pPr>
      <w:r>
        <w:t>Update operations</w:t>
      </w:r>
    </w:p>
    <w:p w14:paraId="1BC403F1" w14:textId="1899ED2F" w:rsidR="000C7713" w:rsidRDefault="00F76EB3" w:rsidP="008567AA">
      <w:pPr>
        <w:pStyle w:val="ListParagraph"/>
        <w:numPr>
          <w:ilvl w:val="1"/>
          <w:numId w:val="4"/>
        </w:numPr>
        <w:spacing w:before="0" w:after="240"/>
        <w:ind w:left="720"/>
        <w:jc w:val="both"/>
      </w:pPr>
      <w:r>
        <w:t>Required fields:</w:t>
      </w:r>
    </w:p>
    <w:p w14:paraId="6F19F5C3" w14:textId="5DDC5068" w:rsidR="00F76EB3" w:rsidRDefault="00F76EB3" w:rsidP="008567AA">
      <w:pPr>
        <w:pStyle w:val="ListParagraph"/>
        <w:numPr>
          <w:ilvl w:val="2"/>
          <w:numId w:val="4"/>
        </w:numPr>
        <w:spacing w:before="0" w:after="240"/>
        <w:jc w:val="both"/>
      </w:pPr>
      <w:r>
        <w:t>Status</w:t>
      </w:r>
    </w:p>
    <w:p w14:paraId="68058550" w14:textId="27B77EC9" w:rsidR="00F76EB3" w:rsidRDefault="00F76EB3" w:rsidP="008567AA">
      <w:pPr>
        <w:pStyle w:val="ListParagraph"/>
        <w:numPr>
          <w:ilvl w:val="3"/>
          <w:numId w:val="4"/>
        </w:numPr>
        <w:spacing w:before="0" w:after="240"/>
        <w:ind w:left="2160"/>
        <w:jc w:val="both"/>
      </w:pPr>
      <w:r>
        <w:t>The current status of the operation</w:t>
      </w:r>
    </w:p>
    <w:p w14:paraId="4587BD36" w14:textId="782A13C1" w:rsidR="00F76EB3" w:rsidRDefault="00F76EB3" w:rsidP="008567AA">
      <w:pPr>
        <w:pStyle w:val="ListParagraph"/>
        <w:numPr>
          <w:ilvl w:val="3"/>
          <w:numId w:val="4"/>
        </w:numPr>
        <w:spacing w:before="0" w:after="240"/>
        <w:ind w:left="2160"/>
        <w:jc w:val="both"/>
      </w:pPr>
      <w:r>
        <w:t>Changing operation status will change the notification/work order status to maintain consistency (i.e. if an operation is ‘paused’, the work order will also be paused)</w:t>
      </w:r>
    </w:p>
    <w:p w14:paraId="2AAC2860" w14:textId="602FDE96" w:rsidR="00F76EB3" w:rsidRDefault="00F76EB3" w:rsidP="008567AA">
      <w:pPr>
        <w:pStyle w:val="ListParagraph"/>
        <w:numPr>
          <w:ilvl w:val="2"/>
          <w:numId w:val="4"/>
        </w:numPr>
        <w:spacing w:before="0" w:after="240"/>
        <w:jc w:val="both"/>
      </w:pPr>
      <w:r>
        <w:t>Comments</w:t>
      </w:r>
    </w:p>
    <w:p w14:paraId="277B171B" w14:textId="61F87A83" w:rsidR="00F76EB3" w:rsidRDefault="00F76EB3" w:rsidP="008567AA">
      <w:pPr>
        <w:pStyle w:val="ListParagraph"/>
        <w:numPr>
          <w:ilvl w:val="3"/>
          <w:numId w:val="4"/>
        </w:numPr>
        <w:spacing w:before="0" w:after="240"/>
        <w:ind w:left="2160"/>
        <w:jc w:val="both"/>
      </w:pPr>
      <w:r>
        <w:t>Knowledge capture opportunity for any status changes of the operation</w:t>
      </w:r>
    </w:p>
    <w:p w14:paraId="49D7F729" w14:textId="0E110F37" w:rsidR="000C7713" w:rsidRDefault="009D1EAB" w:rsidP="008567AA">
      <w:pPr>
        <w:pStyle w:val="ListParagraph"/>
        <w:numPr>
          <w:ilvl w:val="1"/>
          <w:numId w:val="4"/>
        </w:numPr>
        <w:spacing w:before="0" w:after="240"/>
        <w:ind w:left="720"/>
        <w:jc w:val="both"/>
      </w:pPr>
      <w:r>
        <w:t>Users can only make changes to operations that are assigned to them</w:t>
      </w:r>
    </w:p>
    <w:p w14:paraId="7D31CC16" w14:textId="0291E423" w:rsidR="000C7713" w:rsidRDefault="000C7713" w:rsidP="008567AA">
      <w:pPr>
        <w:pStyle w:val="ListBullet"/>
        <w:numPr>
          <w:ilvl w:val="0"/>
          <w:numId w:val="9"/>
        </w:numPr>
        <w:spacing w:before="0" w:after="120"/>
      </w:pPr>
      <w:r>
        <w:t>Update closing notes/close work order</w:t>
      </w:r>
    </w:p>
    <w:p w14:paraId="31E9D614" w14:textId="1E246386" w:rsidR="000C7713" w:rsidRDefault="00F76EB3" w:rsidP="008567AA">
      <w:pPr>
        <w:pStyle w:val="ListParagraph"/>
        <w:numPr>
          <w:ilvl w:val="1"/>
          <w:numId w:val="4"/>
        </w:numPr>
        <w:spacing w:before="0" w:after="240"/>
        <w:ind w:left="720"/>
        <w:jc w:val="both"/>
      </w:pPr>
      <w:r>
        <w:t>Once all operations have been addressed, the closing notes section of the work order will unlock and a large text box will appear</w:t>
      </w:r>
    </w:p>
    <w:p w14:paraId="08BE4DFF" w14:textId="405739CF" w:rsidR="00F76EB3" w:rsidRDefault="00F76EB3" w:rsidP="008567AA">
      <w:pPr>
        <w:pStyle w:val="ListParagraph"/>
        <w:numPr>
          <w:ilvl w:val="1"/>
          <w:numId w:val="4"/>
        </w:numPr>
        <w:spacing w:before="0" w:after="240"/>
        <w:ind w:left="720"/>
        <w:jc w:val="both"/>
      </w:pPr>
      <w:r>
        <w:t>Required field:</w:t>
      </w:r>
    </w:p>
    <w:p w14:paraId="6D518187" w14:textId="057F1CBA" w:rsidR="00F76EB3" w:rsidRDefault="00F76EB3" w:rsidP="008567AA">
      <w:pPr>
        <w:pStyle w:val="ListParagraph"/>
        <w:numPr>
          <w:ilvl w:val="2"/>
          <w:numId w:val="4"/>
        </w:numPr>
        <w:spacing w:before="0" w:after="240"/>
        <w:jc w:val="both"/>
      </w:pPr>
      <w:r>
        <w:t>Closing Notes</w:t>
      </w:r>
    </w:p>
    <w:p w14:paraId="787DAEF0" w14:textId="7F0D5FCD" w:rsidR="00F76EB3" w:rsidRDefault="00F76EB3" w:rsidP="008567AA">
      <w:pPr>
        <w:pStyle w:val="ListParagraph"/>
        <w:numPr>
          <w:ilvl w:val="3"/>
          <w:numId w:val="4"/>
        </w:numPr>
        <w:spacing w:before="0" w:after="240"/>
        <w:ind w:left="2160"/>
        <w:jc w:val="both"/>
      </w:pPr>
      <w:r>
        <w:t>Knowledge capture opportunity for summarizing any additional relevant details with respect to closing the work order</w:t>
      </w:r>
    </w:p>
    <w:p w14:paraId="3F213A7A" w14:textId="4C765BA4" w:rsidR="00F76EB3" w:rsidRDefault="00783C10" w:rsidP="008567AA">
      <w:pPr>
        <w:pStyle w:val="ListParagraph"/>
        <w:numPr>
          <w:ilvl w:val="1"/>
          <w:numId w:val="4"/>
        </w:numPr>
        <w:spacing w:before="0" w:after="240"/>
        <w:ind w:left="720"/>
        <w:jc w:val="both"/>
      </w:pPr>
      <w:r>
        <w:t>To complete the work order and set the status to closed, click on the ‘Update Work Order’ button</w:t>
      </w:r>
    </w:p>
    <w:p w14:paraId="41123B6E" w14:textId="24C9A208" w:rsidR="003824FC" w:rsidRDefault="00DC72D9" w:rsidP="00243707">
      <w:pPr>
        <w:pStyle w:val="Heading2"/>
        <w:rPr>
          <w:caps w:val="0"/>
          <w:color w:val="007DEB" w:themeColor="background2" w:themeShade="80"/>
          <w:sz w:val="32"/>
        </w:rPr>
      </w:pPr>
      <w:bookmarkStart w:id="24" w:name="_Toc78821143"/>
      <w:r>
        <w:rPr>
          <w:caps w:val="0"/>
          <w:color w:val="007DEB" w:themeColor="background2" w:themeShade="80"/>
          <w:sz w:val="32"/>
        </w:rPr>
        <w:t>Miscellaneous</w:t>
      </w:r>
      <w:bookmarkEnd w:id="24"/>
    </w:p>
    <w:p w14:paraId="06BE4286" w14:textId="0516FBE7" w:rsidR="00243707" w:rsidRPr="00243707" w:rsidRDefault="00243707" w:rsidP="00243707">
      <w:pPr>
        <w:jc w:val="both"/>
      </w:pPr>
      <w:r>
        <w:t xml:space="preserve">Any user that </w:t>
      </w:r>
      <w:r w:rsidR="00DC72D9">
        <w:t>is able to access</w:t>
      </w:r>
      <w:r>
        <w:t xml:space="preserve"> a work order has the ability to </w:t>
      </w:r>
      <w:r w:rsidR="00DC72D9">
        <w:t>see a map showing the location of the work order.</w:t>
      </w:r>
    </w:p>
    <w:p w14:paraId="240923FE" w14:textId="2B6CDD12" w:rsidR="003139FF" w:rsidRDefault="00DC72D9" w:rsidP="00DC72D9">
      <w:pPr>
        <w:pStyle w:val="ListParagraph"/>
        <w:numPr>
          <w:ilvl w:val="0"/>
          <w:numId w:val="12"/>
        </w:numPr>
      </w:pPr>
      <w:r>
        <w:t>Click the ‘Map’ button found in the Navigation column of the Notification table</w:t>
      </w:r>
    </w:p>
    <w:p w14:paraId="2D815E8F" w14:textId="57156C70" w:rsidR="003139FF" w:rsidRDefault="003139FF" w:rsidP="000C7713"/>
    <w:p w14:paraId="6BEDF261" w14:textId="22787072" w:rsidR="003139FF" w:rsidRDefault="003139FF" w:rsidP="000C7713"/>
    <w:p w14:paraId="017E8CFA" w14:textId="6EF2F1D7" w:rsidR="003139FF" w:rsidRDefault="003139FF" w:rsidP="000C7713"/>
    <w:p w14:paraId="7934A696" w14:textId="73E7BA01" w:rsidR="003139FF" w:rsidRDefault="003139FF" w:rsidP="000C7713"/>
    <w:p w14:paraId="59111918" w14:textId="38C3E3EC" w:rsidR="003139FF" w:rsidRDefault="003139FF" w:rsidP="003139FF">
      <w:pPr>
        <w:pStyle w:val="Heading1"/>
        <w:rPr>
          <w:color w:val="007DEB" w:themeColor="background2" w:themeShade="80"/>
        </w:rPr>
      </w:pPr>
      <w:bookmarkStart w:id="25" w:name="_Toc78821144"/>
      <w:r w:rsidRPr="003139FF">
        <w:rPr>
          <w:color w:val="007DEB" w:themeColor="background2" w:themeShade="80"/>
        </w:rPr>
        <w:lastRenderedPageBreak/>
        <w:t>Index</w:t>
      </w:r>
      <w:bookmarkEnd w:id="25"/>
    </w:p>
    <w:p w14:paraId="4E0BA6B5" w14:textId="191D4A92" w:rsidR="00082BFD" w:rsidRPr="00C12D76" w:rsidRDefault="00C12D76" w:rsidP="00C12D76">
      <w:pPr>
        <w:spacing w:after="120" w:line="240" w:lineRule="auto"/>
        <w:rPr>
          <w:b/>
        </w:rPr>
      </w:pPr>
      <w:r w:rsidRPr="00C12D76">
        <w:rPr>
          <w:b/>
        </w:rPr>
        <w:t>Administrative User</w:t>
      </w:r>
    </w:p>
    <w:p w14:paraId="13C2819B" w14:textId="7BDA5877" w:rsidR="00C12D76" w:rsidRDefault="00C12D76" w:rsidP="00C12D76">
      <w:pPr>
        <w:spacing w:before="0" w:after="120" w:line="240" w:lineRule="auto"/>
        <w:ind w:left="360" w:hanging="360"/>
      </w:pPr>
      <w:r>
        <w:tab/>
      </w:r>
      <w:r w:rsidRPr="003019D5">
        <w:rPr>
          <w:i/>
        </w:rPr>
        <w:t>Definition</w:t>
      </w:r>
      <w:r>
        <w:t xml:space="preserve">, </w:t>
      </w:r>
      <w:r w:rsidRPr="00C12D76">
        <w:rPr>
          <w:b/>
          <w:i/>
        </w:rPr>
        <w:t>3</w:t>
      </w:r>
    </w:p>
    <w:p w14:paraId="0280BF20" w14:textId="70D9EB95" w:rsidR="00C12D76" w:rsidRDefault="00C12D76" w:rsidP="00C12D76">
      <w:pPr>
        <w:spacing w:before="0" w:after="120" w:line="240" w:lineRule="auto"/>
        <w:ind w:left="360" w:hanging="360"/>
        <w:rPr>
          <w:b/>
          <w:i/>
        </w:rPr>
      </w:pPr>
      <w:r>
        <w:tab/>
      </w:r>
      <w:r w:rsidRPr="003019D5">
        <w:rPr>
          <w:i/>
        </w:rPr>
        <w:t>Functions of</w:t>
      </w:r>
      <w:r>
        <w:t xml:space="preserve">, </w:t>
      </w:r>
      <w:r w:rsidRPr="00C12D76">
        <w:rPr>
          <w:b/>
          <w:i/>
        </w:rPr>
        <w:t>4</w:t>
      </w:r>
    </w:p>
    <w:p w14:paraId="732FA5EB" w14:textId="64C8EEA5" w:rsidR="003019D5" w:rsidRDefault="003019D5" w:rsidP="00C12D76">
      <w:pPr>
        <w:spacing w:before="0" w:after="120" w:line="240" w:lineRule="auto"/>
        <w:ind w:left="360" w:hanging="360"/>
      </w:pPr>
      <w:r>
        <w:rPr>
          <w:i/>
        </w:rPr>
        <w:tab/>
      </w:r>
      <w:r w:rsidRPr="003019D5">
        <w:rPr>
          <w:i/>
        </w:rPr>
        <w:t>Screens</w:t>
      </w:r>
      <w:r>
        <w:t xml:space="preserve">, </w:t>
      </w:r>
      <w:r w:rsidRPr="00C12D76">
        <w:rPr>
          <w:b/>
          <w:i/>
        </w:rPr>
        <w:t>6 – 8</w:t>
      </w:r>
    </w:p>
    <w:p w14:paraId="64D6ED78" w14:textId="37C372D6" w:rsidR="00C12D76" w:rsidRDefault="00C12D76" w:rsidP="00C12D76">
      <w:pPr>
        <w:spacing w:before="0" w:after="120" w:line="240" w:lineRule="auto"/>
        <w:ind w:left="360" w:hanging="360"/>
        <w:rPr>
          <w:b/>
          <w:i/>
        </w:rPr>
      </w:pPr>
      <w:r>
        <w:tab/>
      </w:r>
      <w:r w:rsidRPr="003019D5">
        <w:rPr>
          <w:i/>
        </w:rPr>
        <w:t>Tutorial</w:t>
      </w:r>
      <w:r>
        <w:t xml:space="preserve">, </w:t>
      </w:r>
      <w:r w:rsidRPr="00C12D76">
        <w:rPr>
          <w:b/>
          <w:i/>
        </w:rPr>
        <w:t>13 – 15</w:t>
      </w:r>
    </w:p>
    <w:p w14:paraId="60195BA6" w14:textId="5C4F0B2D" w:rsidR="003019D5" w:rsidRDefault="003019D5" w:rsidP="00C12D76">
      <w:pPr>
        <w:spacing w:before="0" w:after="120" w:line="240" w:lineRule="auto"/>
        <w:ind w:left="360" w:hanging="360"/>
        <w:rPr>
          <w:i/>
        </w:rPr>
      </w:pPr>
      <w:r>
        <w:rPr>
          <w:i/>
        </w:rPr>
        <w:tab/>
      </w:r>
      <w:r>
        <w:rPr>
          <w:i/>
        </w:rPr>
        <w:tab/>
        <w:t xml:space="preserve">Delete, </w:t>
      </w:r>
      <w:r w:rsidRPr="003019D5">
        <w:rPr>
          <w:b/>
          <w:i/>
        </w:rPr>
        <w:t>15</w:t>
      </w:r>
    </w:p>
    <w:p w14:paraId="5F6C99E2" w14:textId="5957D03E" w:rsidR="003019D5" w:rsidRPr="003019D5" w:rsidRDefault="003019D5" w:rsidP="00C12D76">
      <w:pPr>
        <w:spacing w:before="0" w:after="120" w:line="240" w:lineRule="auto"/>
        <w:ind w:left="360" w:hanging="360"/>
        <w:rPr>
          <w:i/>
        </w:rPr>
      </w:pPr>
      <w:r>
        <w:tab/>
      </w:r>
      <w:r>
        <w:tab/>
      </w:r>
      <w:r w:rsidRPr="003019D5">
        <w:rPr>
          <w:i/>
        </w:rPr>
        <w:t>Lock user account</w:t>
      </w:r>
      <w:r>
        <w:rPr>
          <w:i/>
        </w:rPr>
        <w:t xml:space="preserve">, </w:t>
      </w:r>
      <w:r w:rsidRPr="003019D5">
        <w:rPr>
          <w:b/>
          <w:i/>
        </w:rPr>
        <w:t>14</w:t>
      </w:r>
      <w:r w:rsidR="0055700F">
        <w:rPr>
          <w:b/>
          <w:i/>
        </w:rPr>
        <w:t xml:space="preserve"> – 15 </w:t>
      </w:r>
    </w:p>
    <w:p w14:paraId="3D605A9D" w14:textId="319F968C" w:rsidR="00C12D76" w:rsidRPr="003019D5" w:rsidRDefault="00C12D76" w:rsidP="003019D5">
      <w:pPr>
        <w:spacing w:before="0" w:after="120" w:line="240" w:lineRule="auto"/>
        <w:ind w:left="360" w:hanging="360"/>
        <w:rPr>
          <w:i/>
        </w:rPr>
      </w:pPr>
      <w:r w:rsidRPr="003019D5">
        <w:rPr>
          <w:i/>
        </w:rPr>
        <w:tab/>
      </w:r>
      <w:r w:rsidR="003019D5">
        <w:rPr>
          <w:i/>
        </w:rPr>
        <w:tab/>
        <w:t xml:space="preserve">New user creation, </w:t>
      </w:r>
      <w:r w:rsidR="003019D5" w:rsidRPr="003019D5">
        <w:rPr>
          <w:b/>
          <w:i/>
        </w:rPr>
        <w:t>14</w:t>
      </w:r>
    </w:p>
    <w:p w14:paraId="7202109C" w14:textId="0C4B8C3F" w:rsidR="003019D5" w:rsidRDefault="003019D5" w:rsidP="003019D5">
      <w:pPr>
        <w:spacing w:before="0" w:after="120" w:line="240" w:lineRule="auto"/>
        <w:ind w:left="360" w:hanging="360"/>
        <w:rPr>
          <w:i/>
        </w:rPr>
      </w:pPr>
      <w:r>
        <w:rPr>
          <w:i/>
        </w:rPr>
        <w:tab/>
      </w:r>
      <w:r>
        <w:rPr>
          <w:i/>
        </w:rPr>
        <w:tab/>
        <w:t xml:space="preserve">Notification creation, </w:t>
      </w:r>
      <w:r w:rsidRPr="003019D5">
        <w:rPr>
          <w:b/>
          <w:i/>
        </w:rPr>
        <w:t>13</w:t>
      </w:r>
    </w:p>
    <w:p w14:paraId="753ADB3E" w14:textId="07F4F234" w:rsidR="003019D5" w:rsidRPr="003019D5" w:rsidRDefault="003019D5" w:rsidP="003019D5">
      <w:pPr>
        <w:spacing w:before="0" w:after="0" w:line="240" w:lineRule="auto"/>
        <w:ind w:left="360" w:hanging="360"/>
        <w:rPr>
          <w:i/>
        </w:rPr>
      </w:pPr>
      <w:r>
        <w:rPr>
          <w:i/>
        </w:rPr>
        <w:tab/>
      </w:r>
      <w:r>
        <w:rPr>
          <w:i/>
        </w:rPr>
        <w:tab/>
        <w:t xml:space="preserve">Password Reset, </w:t>
      </w:r>
      <w:r w:rsidRPr="003019D5">
        <w:rPr>
          <w:b/>
          <w:i/>
        </w:rPr>
        <w:t>14</w:t>
      </w:r>
    </w:p>
    <w:p w14:paraId="3AE67E37" w14:textId="77777777" w:rsidR="00C12D76" w:rsidRPr="00C12D76" w:rsidRDefault="00C12D76" w:rsidP="00C12D76">
      <w:pPr>
        <w:spacing w:before="0" w:after="0" w:line="240" w:lineRule="auto"/>
        <w:rPr>
          <w:sz w:val="16"/>
        </w:rPr>
      </w:pPr>
    </w:p>
    <w:p w14:paraId="46C11040" w14:textId="4C05CD19" w:rsidR="00C12D76" w:rsidRDefault="00C12D76" w:rsidP="00C12D76">
      <w:pPr>
        <w:spacing w:before="0" w:after="0" w:line="240" w:lineRule="auto"/>
      </w:pPr>
      <w:r w:rsidRPr="00C12D76">
        <w:rPr>
          <w:b/>
        </w:rPr>
        <w:t>Installation Procedure</w:t>
      </w:r>
      <w:r>
        <w:t xml:space="preserve">, </w:t>
      </w:r>
      <w:r w:rsidRPr="00C12D76">
        <w:rPr>
          <w:b/>
          <w:i/>
        </w:rPr>
        <w:t>5</w:t>
      </w:r>
    </w:p>
    <w:p w14:paraId="159A2029" w14:textId="54D083D5" w:rsidR="00C12D76" w:rsidRPr="00C12D76" w:rsidRDefault="00C12D76" w:rsidP="00C12D76">
      <w:pPr>
        <w:spacing w:before="0" w:after="0" w:line="240" w:lineRule="auto"/>
        <w:rPr>
          <w:sz w:val="16"/>
        </w:rPr>
      </w:pPr>
    </w:p>
    <w:p w14:paraId="5E5E7265" w14:textId="670DB76E" w:rsidR="00C12D76" w:rsidRDefault="00C12D76" w:rsidP="00C12D76">
      <w:pPr>
        <w:spacing w:before="0" w:after="120" w:line="240" w:lineRule="auto"/>
      </w:pPr>
      <w:r w:rsidRPr="00C12D76">
        <w:rPr>
          <w:b/>
        </w:rPr>
        <w:t>Login</w:t>
      </w:r>
    </w:p>
    <w:p w14:paraId="1442F73E" w14:textId="6B3A5277" w:rsidR="00C12D76" w:rsidRPr="003019D5" w:rsidRDefault="00C12D76" w:rsidP="00C12D76">
      <w:pPr>
        <w:spacing w:before="0" w:after="0" w:line="240" w:lineRule="auto"/>
        <w:ind w:left="360" w:hanging="360"/>
        <w:rPr>
          <w:i/>
        </w:rPr>
      </w:pPr>
      <w:r>
        <w:tab/>
      </w:r>
      <w:r w:rsidRPr="003019D5">
        <w:rPr>
          <w:i/>
        </w:rPr>
        <w:t xml:space="preserve">Screen, </w:t>
      </w:r>
      <w:r w:rsidRPr="003019D5">
        <w:rPr>
          <w:b/>
          <w:i/>
        </w:rPr>
        <w:t>6</w:t>
      </w:r>
    </w:p>
    <w:p w14:paraId="377A86DB" w14:textId="7294617D" w:rsidR="00C12D76" w:rsidRPr="00C12D76" w:rsidRDefault="00C12D76" w:rsidP="00C12D76">
      <w:pPr>
        <w:spacing w:before="0" w:after="0" w:line="240" w:lineRule="auto"/>
        <w:rPr>
          <w:sz w:val="16"/>
        </w:rPr>
      </w:pPr>
    </w:p>
    <w:p w14:paraId="416CE1C2" w14:textId="5495800C" w:rsidR="00C12D76" w:rsidRPr="00C12D76" w:rsidRDefault="00C12D76" w:rsidP="00C12D76">
      <w:pPr>
        <w:spacing w:before="0" w:after="120" w:line="240" w:lineRule="auto"/>
        <w:rPr>
          <w:b/>
        </w:rPr>
      </w:pPr>
      <w:r w:rsidRPr="00C12D76">
        <w:rPr>
          <w:b/>
        </w:rPr>
        <w:t>Logout</w:t>
      </w:r>
    </w:p>
    <w:p w14:paraId="065E28AD" w14:textId="6DE05692" w:rsidR="00C12D76" w:rsidRDefault="00C12D76" w:rsidP="00C12D76">
      <w:pPr>
        <w:spacing w:before="0" w:after="0" w:line="240" w:lineRule="auto"/>
        <w:ind w:left="360" w:hanging="360"/>
      </w:pPr>
      <w:r>
        <w:tab/>
      </w:r>
      <w:r w:rsidRPr="003019D5">
        <w:rPr>
          <w:i/>
        </w:rPr>
        <w:t>Screen,</w:t>
      </w:r>
      <w:r>
        <w:t xml:space="preserve"> </w:t>
      </w:r>
      <w:r w:rsidRPr="00C12D76">
        <w:rPr>
          <w:b/>
          <w:i/>
        </w:rPr>
        <w:t>12</w:t>
      </w:r>
    </w:p>
    <w:p w14:paraId="52661D98" w14:textId="328A221E" w:rsidR="00C12D76" w:rsidRPr="00C12D76" w:rsidRDefault="00C12D76" w:rsidP="00C12D76">
      <w:pPr>
        <w:spacing w:before="0" w:after="0" w:line="240" w:lineRule="auto"/>
        <w:rPr>
          <w:sz w:val="16"/>
        </w:rPr>
      </w:pPr>
    </w:p>
    <w:p w14:paraId="784BA0D4" w14:textId="6C4A8D15" w:rsidR="00C12D76" w:rsidRPr="00C12D76" w:rsidRDefault="00C12D76" w:rsidP="00C12D76">
      <w:pPr>
        <w:spacing w:before="0" w:after="120" w:line="240" w:lineRule="auto"/>
        <w:rPr>
          <w:b/>
        </w:rPr>
      </w:pPr>
      <w:r w:rsidRPr="00C12D76">
        <w:rPr>
          <w:b/>
        </w:rPr>
        <w:t>Miscellaneous</w:t>
      </w:r>
    </w:p>
    <w:p w14:paraId="031342E3" w14:textId="44876D2F" w:rsidR="00C12D76" w:rsidRPr="003019D5" w:rsidRDefault="00C12D76" w:rsidP="00C12D76">
      <w:pPr>
        <w:spacing w:before="0" w:after="120" w:line="240" w:lineRule="auto"/>
        <w:ind w:left="360" w:hanging="360"/>
        <w:rPr>
          <w:i/>
        </w:rPr>
      </w:pPr>
      <w:r>
        <w:tab/>
      </w:r>
      <w:r w:rsidRPr="003019D5">
        <w:rPr>
          <w:i/>
        </w:rPr>
        <w:t xml:space="preserve">Geolocation Screen, </w:t>
      </w:r>
      <w:r w:rsidRPr="003019D5">
        <w:rPr>
          <w:b/>
          <w:i/>
        </w:rPr>
        <w:t>12</w:t>
      </w:r>
    </w:p>
    <w:p w14:paraId="1A747885" w14:textId="2C0B0D73" w:rsidR="00C12D76" w:rsidRPr="003019D5" w:rsidRDefault="00C12D76" w:rsidP="00C12D76">
      <w:pPr>
        <w:spacing w:before="0" w:after="0" w:line="240" w:lineRule="auto"/>
        <w:ind w:left="360" w:hanging="360"/>
        <w:rPr>
          <w:i/>
        </w:rPr>
      </w:pPr>
      <w:r w:rsidRPr="003019D5">
        <w:rPr>
          <w:i/>
        </w:rPr>
        <w:tab/>
        <w:t xml:space="preserve">Tutorial, </w:t>
      </w:r>
      <w:r w:rsidRPr="003019D5">
        <w:rPr>
          <w:b/>
          <w:i/>
        </w:rPr>
        <w:t>18</w:t>
      </w:r>
    </w:p>
    <w:p w14:paraId="3F0FCB18" w14:textId="5BEF3B26" w:rsidR="00C12D76" w:rsidRPr="00C12D76" w:rsidRDefault="00C12D76" w:rsidP="00C12D76">
      <w:pPr>
        <w:spacing w:before="0" w:after="0" w:line="240" w:lineRule="auto"/>
        <w:rPr>
          <w:sz w:val="16"/>
        </w:rPr>
      </w:pPr>
    </w:p>
    <w:p w14:paraId="03BCFC12" w14:textId="2D55F06C" w:rsidR="00C12D76" w:rsidRPr="00C12D76" w:rsidRDefault="00C12D76" w:rsidP="00C12D76">
      <w:pPr>
        <w:spacing w:before="0" w:after="120" w:line="240" w:lineRule="auto"/>
        <w:rPr>
          <w:b/>
        </w:rPr>
      </w:pPr>
      <w:r w:rsidRPr="00C12D76">
        <w:rPr>
          <w:b/>
        </w:rPr>
        <w:t>Regular User</w:t>
      </w:r>
    </w:p>
    <w:p w14:paraId="54F533D4" w14:textId="74CC2994" w:rsidR="00C12D76" w:rsidRPr="003019D5" w:rsidRDefault="00C12D76" w:rsidP="00C12D76">
      <w:pPr>
        <w:spacing w:before="0" w:after="120" w:line="240" w:lineRule="auto"/>
        <w:ind w:left="360" w:hanging="360"/>
        <w:rPr>
          <w:i/>
        </w:rPr>
      </w:pPr>
      <w:r>
        <w:tab/>
      </w:r>
      <w:r w:rsidRPr="003019D5">
        <w:rPr>
          <w:i/>
        </w:rPr>
        <w:t xml:space="preserve">Definition, </w:t>
      </w:r>
      <w:r w:rsidRPr="003019D5">
        <w:rPr>
          <w:b/>
          <w:i/>
        </w:rPr>
        <w:t>3</w:t>
      </w:r>
    </w:p>
    <w:p w14:paraId="5764051B" w14:textId="0BD8B76B" w:rsidR="00C12D76" w:rsidRDefault="00C12D76" w:rsidP="00C12D76">
      <w:pPr>
        <w:spacing w:before="0" w:after="120" w:line="240" w:lineRule="auto"/>
        <w:ind w:left="360" w:hanging="360"/>
        <w:rPr>
          <w:b/>
          <w:i/>
        </w:rPr>
      </w:pPr>
      <w:r w:rsidRPr="003019D5">
        <w:rPr>
          <w:i/>
        </w:rPr>
        <w:tab/>
        <w:t xml:space="preserve">Functions of, </w:t>
      </w:r>
      <w:r w:rsidRPr="003019D5">
        <w:rPr>
          <w:b/>
          <w:i/>
        </w:rPr>
        <w:t>4</w:t>
      </w:r>
    </w:p>
    <w:p w14:paraId="14014835" w14:textId="6457C9F8" w:rsidR="003019D5" w:rsidRPr="003019D5" w:rsidRDefault="003019D5" w:rsidP="00C12D76">
      <w:pPr>
        <w:spacing w:before="0" w:after="120" w:line="240" w:lineRule="auto"/>
        <w:ind w:left="360" w:hanging="360"/>
        <w:rPr>
          <w:i/>
        </w:rPr>
      </w:pPr>
      <w:r>
        <w:rPr>
          <w:i/>
        </w:rPr>
        <w:tab/>
      </w:r>
      <w:r w:rsidRPr="003019D5">
        <w:rPr>
          <w:i/>
        </w:rPr>
        <w:t>Screens,</w:t>
      </w:r>
      <w:r>
        <w:t xml:space="preserve"> </w:t>
      </w:r>
      <w:r w:rsidRPr="00C12D76">
        <w:rPr>
          <w:b/>
          <w:i/>
        </w:rPr>
        <w:t>11</w:t>
      </w:r>
    </w:p>
    <w:p w14:paraId="56F39513" w14:textId="24AFB3B6" w:rsidR="00C12D76" w:rsidRPr="003019D5" w:rsidRDefault="00C12D76" w:rsidP="00C12D76">
      <w:pPr>
        <w:spacing w:before="0" w:after="120" w:line="240" w:lineRule="auto"/>
        <w:ind w:left="360" w:hanging="360"/>
        <w:rPr>
          <w:i/>
        </w:rPr>
      </w:pPr>
      <w:r w:rsidRPr="003019D5">
        <w:rPr>
          <w:i/>
        </w:rPr>
        <w:tab/>
        <w:t xml:space="preserve">Tutorial, </w:t>
      </w:r>
      <w:r w:rsidRPr="003019D5">
        <w:rPr>
          <w:b/>
          <w:i/>
        </w:rPr>
        <w:t>18</w:t>
      </w:r>
    </w:p>
    <w:p w14:paraId="038E011F" w14:textId="5B3037E1" w:rsidR="00C12D76" w:rsidRPr="00F607C1" w:rsidRDefault="00C12D76" w:rsidP="00F607C1">
      <w:pPr>
        <w:spacing w:before="0" w:after="120" w:line="240" w:lineRule="auto"/>
        <w:ind w:left="360" w:hanging="360"/>
        <w:rPr>
          <w:b/>
        </w:rPr>
      </w:pPr>
      <w:r w:rsidRPr="003019D5">
        <w:rPr>
          <w:i/>
        </w:rPr>
        <w:tab/>
      </w:r>
      <w:r w:rsidR="003019D5">
        <w:rPr>
          <w:i/>
        </w:rPr>
        <w:tab/>
        <w:t>Close work order</w:t>
      </w:r>
      <w:r w:rsidR="003019D5" w:rsidRPr="00F607C1">
        <w:rPr>
          <w:i/>
        </w:rPr>
        <w:t xml:space="preserve">, </w:t>
      </w:r>
      <w:r w:rsidR="003019D5" w:rsidRPr="00F607C1">
        <w:rPr>
          <w:b/>
          <w:i/>
        </w:rPr>
        <w:t>18</w:t>
      </w:r>
    </w:p>
    <w:p w14:paraId="63DC9305" w14:textId="04A68C9E" w:rsidR="003019D5" w:rsidRPr="00F607C1" w:rsidRDefault="003019D5" w:rsidP="00C12D76">
      <w:pPr>
        <w:spacing w:before="0" w:after="0" w:line="240" w:lineRule="auto"/>
        <w:ind w:left="360" w:hanging="360"/>
        <w:rPr>
          <w:i/>
        </w:rPr>
      </w:pPr>
      <w:r>
        <w:tab/>
      </w:r>
      <w:r>
        <w:tab/>
      </w:r>
      <w:r w:rsidR="00F607C1" w:rsidRPr="00F607C1">
        <w:rPr>
          <w:i/>
        </w:rPr>
        <w:t>Update</w:t>
      </w:r>
      <w:r w:rsidR="00F607C1">
        <w:rPr>
          <w:i/>
        </w:rPr>
        <w:t xml:space="preserve"> operations</w:t>
      </w:r>
      <w:r w:rsidR="00F607C1" w:rsidRPr="00F607C1">
        <w:rPr>
          <w:i/>
        </w:rPr>
        <w:t xml:space="preserve">, </w:t>
      </w:r>
      <w:r w:rsidR="00F607C1" w:rsidRPr="00F607C1">
        <w:rPr>
          <w:b/>
          <w:i/>
        </w:rPr>
        <w:t>18</w:t>
      </w:r>
    </w:p>
    <w:p w14:paraId="621FA839" w14:textId="73857CE1" w:rsidR="00C12D76" w:rsidRPr="00C12D76" w:rsidRDefault="00C12D76" w:rsidP="00C12D76">
      <w:pPr>
        <w:spacing w:before="0" w:after="0" w:line="240" w:lineRule="auto"/>
        <w:rPr>
          <w:sz w:val="16"/>
        </w:rPr>
      </w:pPr>
    </w:p>
    <w:p w14:paraId="44D2C0CB" w14:textId="59FFBC48" w:rsidR="003019D5" w:rsidRPr="00C12D76" w:rsidRDefault="003019D5" w:rsidP="003019D5">
      <w:pPr>
        <w:spacing w:before="0" w:after="120" w:line="240" w:lineRule="auto"/>
        <w:rPr>
          <w:b/>
        </w:rPr>
      </w:pPr>
      <w:r>
        <w:rPr>
          <w:b/>
        </w:rPr>
        <w:t>System</w:t>
      </w:r>
    </w:p>
    <w:p w14:paraId="643AF3FA" w14:textId="09129BF4" w:rsidR="003019D5" w:rsidRPr="003019D5" w:rsidRDefault="003019D5" w:rsidP="003019D5">
      <w:pPr>
        <w:spacing w:before="0" w:after="120" w:line="240" w:lineRule="auto"/>
        <w:ind w:left="360" w:hanging="360"/>
        <w:rPr>
          <w:i/>
        </w:rPr>
      </w:pPr>
      <w:r>
        <w:tab/>
      </w:r>
      <w:r>
        <w:rPr>
          <w:i/>
        </w:rPr>
        <w:t>Purpose</w:t>
      </w:r>
      <w:r w:rsidRPr="003019D5">
        <w:rPr>
          <w:i/>
        </w:rPr>
        <w:t xml:space="preserve">, </w:t>
      </w:r>
      <w:r w:rsidRPr="003019D5">
        <w:rPr>
          <w:b/>
          <w:i/>
        </w:rPr>
        <w:t>3</w:t>
      </w:r>
    </w:p>
    <w:p w14:paraId="6B26A7C1" w14:textId="5C3D48AA" w:rsidR="003019D5" w:rsidRDefault="003019D5" w:rsidP="003019D5">
      <w:pPr>
        <w:spacing w:before="0" w:after="120" w:line="240" w:lineRule="auto"/>
        <w:ind w:left="360"/>
        <w:rPr>
          <w:b/>
        </w:rPr>
      </w:pPr>
      <w:r>
        <w:rPr>
          <w:i/>
        </w:rPr>
        <w:t>Workflow</w:t>
      </w:r>
      <w:r w:rsidRPr="003019D5">
        <w:rPr>
          <w:i/>
        </w:rPr>
        <w:t xml:space="preserve">, </w:t>
      </w:r>
      <w:r w:rsidRPr="003019D5">
        <w:rPr>
          <w:b/>
          <w:i/>
        </w:rPr>
        <w:t>4</w:t>
      </w:r>
    </w:p>
    <w:p w14:paraId="6A39560C" w14:textId="62A13D82" w:rsidR="003019D5" w:rsidRDefault="003019D5" w:rsidP="003019D5">
      <w:pPr>
        <w:spacing w:before="0" w:after="0" w:line="240" w:lineRule="auto"/>
        <w:rPr>
          <w:b/>
          <w:sz w:val="16"/>
        </w:rPr>
      </w:pPr>
    </w:p>
    <w:p w14:paraId="5EC1881B" w14:textId="418F5285" w:rsidR="00F607C1" w:rsidRDefault="00F607C1" w:rsidP="003019D5">
      <w:pPr>
        <w:spacing w:before="0" w:after="0" w:line="240" w:lineRule="auto"/>
        <w:rPr>
          <w:b/>
          <w:sz w:val="16"/>
        </w:rPr>
      </w:pPr>
    </w:p>
    <w:p w14:paraId="325D8292" w14:textId="77777777" w:rsidR="00F607C1" w:rsidRPr="003019D5" w:rsidRDefault="00F607C1" w:rsidP="003019D5">
      <w:pPr>
        <w:spacing w:before="0" w:after="0" w:line="240" w:lineRule="auto"/>
        <w:rPr>
          <w:b/>
          <w:sz w:val="16"/>
        </w:rPr>
      </w:pPr>
    </w:p>
    <w:p w14:paraId="6314AC56" w14:textId="1703073C" w:rsidR="00C12D76" w:rsidRPr="00C12D76" w:rsidRDefault="00C12D76" w:rsidP="00C12D76">
      <w:pPr>
        <w:spacing w:before="0" w:after="120" w:line="240" w:lineRule="auto"/>
        <w:rPr>
          <w:b/>
        </w:rPr>
      </w:pPr>
      <w:r w:rsidRPr="00C12D76">
        <w:rPr>
          <w:b/>
        </w:rPr>
        <w:lastRenderedPageBreak/>
        <w:t>Work Center Super-User</w:t>
      </w:r>
    </w:p>
    <w:p w14:paraId="6BBCFC33" w14:textId="00E58357" w:rsidR="00C12D76" w:rsidRPr="003019D5" w:rsidRDefault="00C12D76" w:rsidP="00C12D76">
      <w:pPr>
        <w:spacing w:before="0" w:after="120" w:line="240" w:lineRule="auto"/>
        <w:ind w:left="360" w:hanging="360"/>
        <w:rPr>
          <w:i/>
        </w:rPr>
      </w:pPr>
      <w:r>
        <w:tab/>
      </w:r>
      <w:r w:rsidRPr="003019D5">
        <w:rPr>
          <w:i/>
        </w:rPr>
        <w:t xml:space="preserve">Definition, </w:t>
      </w:r>
      <w:r w:rsidRPr="003019D5">
        <w:rPr>
          <w:b/>
          <w:i/>
        </w:rPr>
        <w:t>3</w:t>
      </w:r>
    </w:p>
    <w:p w14:paraId="7FEC4CCF" w14:textId="1444EDDA" w:rsidR="00C12D76" w:rsidRDefault="00C12D76" w:rsidP="00C12D76">
      <w:pPr>
        <w:spacing w:before="0" w:after="120" w:line="240" w:lineRule="auto"/>
        <w:ind w:left="360" w:hanging="360"/>
        <w:rPr>
          <w:b/>
          <w:i/>
        </w:rPr>
      </w:pPr>
      <w:r w:rsidRPr="003019D5">
        <w:rPr>
          <w:i/>
        </w:rPr>
        <w:tab/>
        <w:t xml:space="preserve">Functions of, </w:t>
      </w:r>
      <w:r w:rsidRPr="003019D5">
        <w:rPr>
          <w:b/>
          <w:i/>
        </w:rPr>
        <w:t>4</w:t>
      </w:r>
    </w:p>
    <w:p w14:paraId="33657F77" w14:textId="0628B480" w:rsidR="00F607C1" w:rsidRPr="003019D5" w:rsidRDefault="00F607C1" w:rsidP="00F607C1">
      <w:pPr>
        <w:spacing w:before="0" w:after="120" w:line="240" w:lineRule="auto"/>
        <w:ind w:left="360"/>
        <w:rPr>
          <w:i/>
        </w:rPr>
      </w:pPr>
      <w:r w:rsidRPr="003019D5">
        <w:rPr>
          <w:i/>
        </w:rPr>
        <w:t xml:space="preserve">Screens, </w:t>
      </w:r>
      <w:r w:rsidRPr="003019D5">
        <w:rPr>
          <w:b/>
          <w:i/>
        </w:rPr>
        <w:t>9 –</w:t>
      </w:r>
      <w:r w:rsidRPr="00C12D76">
        <w:rPr>
          <w:b/>
          <w:i/>
        </w:rPr>
        <w:t xml:space="preserve"> 10</w:t>
      </w:r>
    </w:p>
    <w:p w14:paraId="42E3166D" w14:textId="25D4E460" w:rsidR="00C12D76" w:rsidRPr="003019D5" w:rsidRDefault="00C12D76" w:rsidP="00C12D76">
      <w:pPr>
        <w:spacing w:before="0" w:after="120" w:line="240" w:lineRule="auto"/>
        <w:ind w:left="360" w:hanging="360"/>
        <w:rPr>
          <w:i/>
        </w:rPr>
      </w:pPr>
      <w:r w:rsidRPr="003019D5">
        <w:rPr>
          <w:i/>
        </w:rPr>
        <w:tab/>
        <w:t xml:space="preserve">Tutorial, </w:t>
      </w:r>
      <w:r w:rsidRPr="003019D5">
        <w:rPr>
          <w:b/>
          <w:i/>
        </w:rPr>
        <w:t>16 – 17</w:t>
      </w:r>
    </w:p>
    <w:p w14:paraId="3AD4FB0E" w14:textId="06B563EC" w:rsidR="00F607C1" w:rsidRPr="00F607C1" w:rsidRDefault="00C12D76" w:rsidP="00F607C1">
      <w:pPr>
        <w:spacing w:before="0" w:after="120" w:line="240" w:lineRule="auto"/>
        <w:ind w:left="360" w:hanging="360"/>
        <w:rPr>
          <w:b/>
          <w:i/>
        </w:rPr>
      </w:pPr>
      <w:r w:rsidRPr="003019D5">
        <w:rPr>
          <w:i/>
        </w:rPr>
        <w:tab/>
      </w:r>
      <w:r w:rsidR="00F607C1">
        <w:rPr>
          <w:i/>
        </w:rPr>
        <w:tab/>
        <w:t xml:space="preserve">Create work order from notification, </w:t>
      </w:r>
      <w:r w:rsidR="00F607C1" w:rsidRPr="00F607C1">
        <w:rPr>
          <w:b/>
          <w:i/>
        </w:rPr>
        <w:t>1</w:t>
      </w:r>
      <w:r w:rsidR="00F607C1">
        <w:rPr>
          <w:b/>
          <w:i/>
        </w:rPr>
        <w:t>6</w:t>
      </w:r>
    </w:p>
    <w:p w14:paraId="44386C1C" w14:textId="77C70296" w:rsidR="00F607C1" w:rsidRPr="00F607C1" w:rsidRDefault="00F607C1" w:rsidP="00F607C1">
      <w:pPr>
        <w:spacing w:before="0" w:after="120" w:line="240" w:lineRule="auto"/>
        <w:ind w:left="360" w:firstLine="360"/>
        <w:rPr>
          <w:b/>
        </w:rPr>
      </w:pPr>
      <w:r>
        <w:rPr>
          <w:i/>
        </w:rPr>
        <w:t>Delete</w:t>
      </w:r>
      <w:r w:rsidRPr="00F607C1">
        <w:rPr>
          <w:i/>
        </w:rPr>
        <w:t xml:space="preserve">, </w:t>
      </w:r>
      <w:r w:rsidRPr="00F607C1">
        <w:rPr>
          <w:b/>
          <w:i/>
        </w:rPr>
        <w:t>1</w:t>
      </w:r>
      <w:r>
        <w:rPr>
          <w:b/>
          <w:i/>
        </w:rPr>
        <w:t>7</w:t>
      </w:r>
      <w:r>
        <w:rPr>
          <w:i/>
        </w:rPr>
        <w:tab/>
      </w:r>
      <w:r>
        <w:rPr>
          <w:i/>
        </w:rPr>
        <w:tab/>
      </w:r>
    </w:p>
    <w:p w14:paraId="2C486EB2" w14:textId="675D4BCB" w:rsidR="00F607C1" w:rsidRPr="00F607C1" w:rsidRDefault="00F607C1" w:rsidP="00F607C1">
      <w:pPr>
        <w:spacing w:before="0" w:after="0" w:line="240" w:lineRule="auto"/>
        <w:ind w:left="360" w:hanging="360"/>
        <w:rPr>
          <w:i/>
        </w:rPr>
      </w:pPr>
      <w:r>
        <w:tab/>
      </w:r>
      <w:r>
        <w:tab/>
      </w:r>
      <w:r>
        <w:rPr>
          <w:i/>
        </w:rPr>
        <w:t>Work order operation assignment</w:t>
      </w:r>
      <w:r w:rsidRPr="00F607C1">
        <w:rPr>
          <w:i/>
        </w:rPr>
        <w:t xml:space="preserve">, </w:t>
      </w:r>
      <w:r w:rsidRPr="00F607C1">
        <w:rPr>
          <w:b/>
          <w:i/>
        </w:rPr>
        <w:t>1</w:t>
      </w:r>
      <w:r>
        <w:rPr>
          <w:b/>
          <w:i/>
        </w:rPr>
        <w:t xml:space="preserve">6 – 17 </w:t>
      </w:r>
    </w:p>
    <w:p w14:paraId="297D9D3D" w14:textId="22975F06" w:rsidR="00C12D76" w:rsidRDefault="00F607C1" w:rsidP="00C12D76">
      <w:pPr>
        <w:spacing w:before="0" w:after="120" w:line="240" w:lineRule="auto"/>
        <w:ind w:left="360" w:hanging="360"/>
      </w:pPr>
      <w:r>
        <w:tab/>
      </w:r>
      <w:r>
        <w:tab/>
      </w:r>
    </w:p>
    <w:p w14:paraId="5B3946EE" w14:textId="77777777" w:rsidR="00C12D76" w:rsidRDefault="00C12D76" w:rsidP="00C12D76">
      <w:pPr>
        <w:spacing w:before="0" w:after="120" w:line="240" w:lineRule="auto"/>
      </w:pPr>
    </w:p>
    <w:p w14:paraId="7CD48EC3" w14:textId="0175D245" w:rsidR="00C12D76" w:rsidRPr="00082BFD" w:rsidRDefault="00C12D76" w:rsidP="00C12D76">
      <w:pPr>
        <w:spacing w:before="0" w:after="120" w:line="240" w:lineRule="auto"/>
      </w:pPr>
      <w:r>
        <w:tab/>
      </w:r>
    </w:p>
    <w:sectPr w:rsidR="00C12D76" w:rsidRPr="00082BFD">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32BF6" w14:textId="77777777" w:rsidR="003824FC" w:rsidRDefault="003824FC" w:rsidP="00C6554A">
      <w:pPr>
        <w:spacing w:before="0" w:after="0" w:line="240" w:lineRule="auto"/>
      </w:pPr>
      <w:r>
        <w:separator/>
      </w:r>
    </w:p>
  </w:endnote>
  <w:endnote w:type="continuationSeparator" w:id="0">
    <w:p w14:paraId="374885A4" w14:textId="77777777" w:rsidR="003824FC" w:rsidRDefault="003824F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F6D6C" w14:textId="77777777" w:rsidR="003824FC" w:rsidRDefault="003824FC">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DFCBC" w14:textId="77777777" w:rsidR="003824FC" w:rsidRDefault="003824FC" w:rsidP="00C6554A">
      <w:pPr>
        <w:spacing w:before="0" w:after="0" w:line="240" w:lineRule="auto"/>
      </w:pPr>
      <w:r>
        <w:separator/>
      </w:r>
    </w:p>
  </w:footnote>
  <w:footnote w:type="continuationSeparator" w:id="0">
    <w:p w14:paraId="7377C781" w14:textId="77777777" w:rsidR="003824FC" w:rsidRDefault="003824F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9884A146"/>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BA7F0F"/>
    <w:multiLevelType w:val="hybridMultilevel"/>
    <w:tmpl w:val="C2A61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51060"/>
    <w:multiLevelType w:val="hybridMultilevel"/>
    <w:tmpl w:val="563A677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5C77AE"/>
    <w:multiLevelType w:val="hybridMultilevel"/>
    <w:tmpl w:val="05D06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06279"/>
    <w:multiLevelType w:val="hybridMultilevel"/>
    <w:tmpl w:val="2E9807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228FD"/>
    <w:multiLevelType w:val="hybridMultilevel"/>
    <w:tmpl w:val="DC8A306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5C0ABB"/>
    <w:multiLevelType w:val="hybridMultilevel"/>
    <w:tmpl w:val="C2A61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A101C"/>
    <w:multiLevelType w:val="hybridMultilevel"/>
    <w:tmpl w:val="2B908FD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08468DF"/>
    <w:multiLevelType w:val="hybridMultilevel"/>
    <w:tmpl w:val="0DB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73FA6"/>
    <w:multiLevelType w:val="hybridMultilevel"/>
    <w:tmpl w:val="DC8A306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5">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8831C5E"/>
    <w:multiLevelType w:val="hybridMultilevel"/>
    <w:tmpl w:val="D8B65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3"/>
  </w:num>
  <w:num w:numId="5">
    <w:abstractNumId w:val="9"/>
  </w:num>
  <w:num w:numId="6">
    <w:abstractNumId w:val="7"/>
  </w:num>
  <w:num w:numId="7">
    <w:abstractNumId w:val="8"/>
  </w:num>
  <w:num w:numId="8">
    <w:abstractNumId w:val="2"/>
  </w:num>
  <w:num w:numId="9">
    <w:abstractNumId w:val="6"/>
  </w:num>
  <w:num w:numId="10">
    <w:abstractNumId w:val="4"/>
  </w:num>
  <w:num w:numId="11">
    <w:abstractNumId w:val="5"/>
  </w:num>
  <w:num w:numId="12">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64"/>
    <w:rsid w:val="000575D3"/>
    <w:rsid w:val="00082BFD"/>
    <w:rsid w:val="000A3745"/>
    <w:rsid w:val="000B7FE9"/>
    <w:rsid w:val="000C7713"/>
    <w:rsid w:val="00106825"/>
    <w:rsid w:val="00207173"/>
    <w:rsid w:val="002247A4"/>
    <w:rsid w:val="00237B2A"/>
    <w:rsid w:val="00243707"/>
    <w:rsid w:val="002554CD"/>
    <w:rsid w:val="00293B83"/>
    <w:rsid w:val="002B4294"/>
    <w:rsid w:val="003019D5"/>
    <w:rsid w:val="003139FF"/>
    <w:rsid w:val="00333D0D"/>
    <w:rsid w:val="003824FC"/>
    <w:rsid w:val="00390988"/>
    <w:rsid w:val="003C3AE0"/>
    <w:rsid w:val="004511DD"/>
    <w:rsid w:val="004764CD"/>
    <w:rsid w:val="00482DA2"/>
    <w:rsid w:val="00484389"/>
    <w:rsid w:val="00487C23"/>
    <w:rsid w:val="004C049F"/>
    <w:rsid w:val="004F3622"/>
    <w:rsid w:val="004F6C7A"/>
    <w:rsid w:val="005000E2"/>
    <w:rsid w:val="0055700F"/>
    <w:rsid w:val="005720E7"/>
    <w:rsid w:val="0062293D"/>
    <w:rsid w:val="00630AA3"/>
    <w:rsid w:val="00632E23"/>
    <w:rsid w:val="006A3CE7"/>
    <w:rsid w:val="00783C10"/>
    <w:rsid w:val="00784440"/>
    <w:rsid w:val="008567AA"/>
    <w:rsid w:val="008B4629"/>
    <w:rsid w:val="008E07BA"/>
    <w:rsid w:val="00913A44"/>
    <w:rsid w:val="009D0C64"/>
    <w:rsid w:val="009D1EAB"/>
    <w:rsid w:val="009F1021"/>
    <w:rsid w:val="00A22B11"/>
    <w:rsid w:val="00A42E09"/>
    <w:rsid w:val="00A646DE"/>
    <w:rsid w:val="00A84503"/>
    <w:rsid w:val="00AA2838"/>
    <w:rsid w:val="00B63D5E"/>
    <w:rsid w:val="00BA0C56"/>
    <w:rsid w:val="00C12D76"/>
    <w:rsid w:val="00C217E1"/>
    <w:rsid w:val="00C410C2"/>
    <w:rsid w:val="00C6554A"/>
    <w:rsid w:val="00D95515"/>
    <w:rsid w:val="00DB192F"/>
    <w:rsid w:val="00DC72D9"/>
    <w:rsid w:val="00E70914"/>
    <w:rsid w:val="00E92458"/>
    <w:rsid w:val="00ED7C44"/>
    <w:rsid w:val="00F22074"/>
    <w:rsid w:val="00F27BBE"/>
    <w:rsid w:val="00F511F6"/>
    <w:rsid w:val="00F607C1"/>
    <w:rsid w:val="00F76EB3"/>
    <w:rsid w:val="00FB6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0EB71BB"/>
  <w15:chartTrackingRefBased/>
  <w15:docId w15:val="{A0B5311B-0537-427E-8315-43A075DCA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9D0C6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D0C64"/>
    <w:pPr>
      <w:spacing w:after="100"/>
    </w:pPr>
  </w:style>
  <w:style w:type="paragraph" w:styleId="TOC2">
    <w:name w:val="toc 2"/>
    <w:basedOn w:val="Normal"/>
    <w:next w:val="Normal"/>
    <w:autoRedefine/>
    <w:uiPriority w:val="39"/>
    <w:unhideWhenUsed/>
    <w:rsid w:val="009D0C64"/>
    <w:pPr>
      <w:spacing w:after="100"/>
      <w:ind w:left="220"/>
    </w:pPr>
  </w:style>
  <w:style w:type="paragraph" w:customStyle="1" w:styleId="2A1FBAE1EC2647CF9AC6E7F8BA6C37CC">
    <w:name w:val="2A1FBAE1EC2647CF9AC6E7F8BA6C37CC"/>
    <w:rsid w:val="00AA2838"/>
    <w:pPr>
      <w:spacing w:before="0" w:after="160" w:line="259" w:lineRule="auto"/>
    </w:pPr>
    <w:rPr>
      <w:rFonts w:eastAsiaTheme="minorEastAsia"/>
      <w:color w:val="auto"/>
    </w:rPr>
  </w:style>
  <w:style w:type="paragraph" w:styleId="ListParagraph">
    <w:name w:val="List Paragraph"/>
    <w:basedOn w:val="Normal"/>
    <w:uiPriority w:val="34"/>
    <w:unhideWhenUsed/>
    <w:qFormat/>
    <w:rsid w:val="00F220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775744">
      <w:bodyDiv w:val="1"/>
      <w:marLeft w:val="0"/>
      <w:marRight w:val="0"/>
      <w:marTop w:val="0"/>
      <w:marBottom w:val="0"/>
      <w:divBdr>
        <w:top w:val="none" w:sz="0" w:space="0" w:color="auto"/>
        <w:left w:val="none" w:sz="0" w:space="0" w:color="auto"/>
        <w:bottom w:val="none" w:sz="0" w:space="0" w:color="auto"/>
        <w:right w:val="none" w:sz="0" w:space="0" w:color="auto"/>
      </w:divBdr>
      <w:divsChild>
        <w:div w:id="1277561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workordermanagement-env.eba-b6f4e7q2.us-west-1.elasticbeanstalk.com/login"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15822\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1531A842FD3D24BA8CEAC016ED4815A" ma:contentTypeVersion="10" ma:contentTypeDescription="Create a new document." ma:contentTypeScope="" ma:versionID="904300f74ec638a0de2de527566bc65b">
  <xsd:schema xmlns:xsd="http://www.w3.org/2001/XMLSchema" xmlns:xs="http://www.w3.org/2001/XMLSchema" xmlns:p="http://schemas.microsoft.com/office/2006/metadata/properties" xmlns:ns2="bd0f62fe-28f4-4b76-b402-cd428a32d137" targetNamespace="http://schemas.microsoft.com/office/2006/metadata/properties" ma:root="true" ma:fieldsID="dba59b3d78e63b10d58cd2de08dcce6e" ns2:_="">
    <xsd:import namespace="bd0f62fe-28f4-4b76-b402-cd428a32d13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0f62fe-28f4-4b76-b402-cd428a32d1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8E5B9B-EADF-4D2E-9B98-6FF05890664A}">
  <ds:schemaRefs>
    <ds:schemaRef ds:uri="http://schemas.microsoft.com/sharepoint/v3/contenttype/forms"/>
  </ds:schemaRefs>
</ds:datastoreItem>
</file>

<file path=customXml/itemProps2.xml><?xml version="1.0" encoding="utf-8"?>
<ds:datastoreItem xmlns:ds="http://schemas.openxmlformats.org/officeDocument/2006/customXml" ds:itemID="{DE90DBB2-F555-4CDC-BE2E-899F4949D0E7}"/>
</file>

<file path=customXml/itemProps3.xml><?xml version="1.0" encoding="utf-8"?>
<ds:datastoreItem xmlns:ds="http://schemas.openxmlformats.org/officeDocument/2006/customXml" ds:itemID="{4F3F7DB4-2903-4CEA-B3C9-4495942FFEC8}">
  <ds:schemaRefs>
    <ds:schemaRef ds:uri="http://purl.org/dc/elements/1.1/"/>
    <ds:schemaRef ds:uri="http://schemas.microsoft.com/office/2006/metadata/properties"/>
    <ds:schemaRef ds:uri="187f40a2-36ba-4c96-af64-18d5e01cc5fc"/>
    <ds:schemaRef ds:uri="02fdddb1-8563-4d64-a11e-27dc4d967e7d"/>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E55732B5-9C40-4E80-8942-787CBB197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351</TotalTime>
  <Pages>21</Pages>
  <Words>2172</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Erixon</dc:creator>
  <cp:keywords/>
  <dc:description/>
  <cp:lastModifiedBy>Trevor Erixon</cp:lastModifiedBy>
  <cp:revision>32</cp:revision>
  <dcterms:created xsi:type="dcterms:W3CDTF">2021-07-25T17:07:00Z</dcterms:created>
  <dcterms:modified xsi:type="dcterms:W3CDTF">2021-08-14T00:26:00Z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0x010100D1531A842FD3D24BA8CEAC016ED4815A</vt:lpwstr>
  </property>
</Properties>
</file>